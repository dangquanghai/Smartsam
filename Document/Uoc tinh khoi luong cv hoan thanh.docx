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38865" w14:textId="3C7D1718" w:rsidR="00403826" w:rsidRPr="006A29A2" w:rsidRDefault="00403826" w:rsidP="00752054">
      <w:pPr>
        <w:pStyle w:val="Title"/>
        <w:jc w:val="center"/>
        <w:rPr>
          <w:sz w:val="34"/>
        </w:rPr>
      </w:pPr>
      <w:r w:rsidRPr="006A29A2">
        <w:rPr>
          <w:sz w:val="34"/>
        </w:rPr>
        <w:t xml:space="preserve">KHỐI LƯỢNG CÔNG VIỆC ĐÃ HOÀN THÀNH </w:t>
      </w:r>
      <w:r w:rsidR="006A29A2" w:rsidRPr="006A29A2">
        <w:rPr>
          <w:sz w:val="34"/>
        </w:rPr>
        <w:t>TRONG THÁNG</w:t>
      </w:r>
    </w:p>
    <w:p w14:paraId="3FA63DFC" w14:textId="4785484C" w:rsidR="00752054" w:rsidRPr="00403826" w:rsidRDefault="00403826" w:rsidP="00752054">
      <w:pPr>
        <w:pStyle w:val="Title"/>
        <w:jc w:val="center"/>
        <w:rPr>
          <w:color w:val="7030A0"/>
          <w:sz w:val="36"/>
        </w:rPr>
      </w:pPr>
      <w:r w:rsidRPr="00403826">
        <w:rPr>
          <w:color w:val="7030A0"/>
          <w:sz w:val="36"/>
        </w:rPr>
        <w:t>WORK COMPL</w:t>
      </w:r>
      <w:r w:rsidR="002916DF">
        <w:rPr>
          <w:color w:val="7030A0"/>
          <w:sz w:val="36"/>
        </w:rPr>
        <w:t>E</w:t>
      </w:r>
      <w:r w:rsidRPr="00403826">
        <w:rPr>
          <w:color w:val="7030A0"/>
          <w:sz w:val="36"/>
        </w:rPr>
        <w:t xml:space="preserve">TED  </w:t>
      </w:r>
      <w:r w:rsidR="006A29A2">
        <w:rPr>
          <w:color w:val="7030A0"/>
          <w:sz w:val="36"/>
        </w:rPr>
        <w:t>IN MONTH</w:t>
      </w:r>
    </w:p>
    <w:p w14:paraId="6F3C0B9E" w14:textId="4E625F6D" w:rsidR="00B7060D" w:rsidRPr="00B7060D" w:rsidRDefault="00403826" w:rsidP="00B7060D">
      <w:pPr>
        <w:jc w:val="center"/>
        <w:rPr>
          <w:sz w:val="30"/>
        </w:rPr>
      </w:pPr>
      <w:r>
        <w:rPr>
          <w:sz w:val="30"/>
        </w:rPr>
        <w:t>2/2026</w:t>
      </w:r>
      <w:bookmarkStart w:id="0" w:name="_GoBack"/>
      <w:bookmarkEnd w:id="0"/>
    </w:p>
    <w:p w14:paraId="5820D741" w14:textId="32679AA2" w:rsidR="007721FB" w:rsidRPr="00166EF6" w:rsidRDefault="00A46755" w:rsidP="00166EF6">
      <w:pPr>
        <w:pStyle w:val="NoSpacing"/>
        <w:numPr>
          <w:ilvl w:val="0"/>
          <w:numId w:val="15"/>
        </w:numPr>
        <w:rPr>
          <w:i/>
          <w:color w:val="7030A0"/>
          <w:szCs w:val="24"/>
        </w:rPr>
      </w:pPr>
      <w:r>
        <w:rPr>
          <w:szCs w:val="24"/>
        </w:rPr>
        <w:t xml:space="preserve">Căn cứ theo </w:t>
      </w:r>
      <w:r w:rsidR="002916DF">
        <w:rPr>
          <w:szCs w:val="24"/>
        </w:rPr>
        <w:t>H</w:t>
      </w:r>
      <w:r>
        <w:rPr>
          <w:szCs w:val="24"/>
        </w:rPr>
        <w:t xml:space="preserve">ợp </w:t>
      </w:r>
      <w:r w:rsidR="002916DF">
        <w:rPr>
          <w:szCs w:val="24"/>
        </w:rPr>
        <w:t>Đ</w:t>
      </w:r>
      <w:r>
        <w:rPr>
          <w:szCs w:val="24"/>
        </w:rPr>
        <w:t xml:space="preserve">ồng </w:t>
      </w:r>
      <w:r w:rsidR="00761F58">
        <w:rPr>
          <w:szCs w:val="24"/>
        </w:rPr>
        <w:t xml:space="preserve">phát triển </w:t>
      </w:r>
      <w:r>
        <w:rPr>
          <w:szCs w:val="24"/>
        </w:rPr>
        <w:t>phần mềm số : 01/2026/HĐ-PM</w:t>
      </w:r>
      <w:r w:rsidR="00166EF6">
        <w:rPr>
          <w:szCs w:val="24"/>
        </w:rPr>
        <w:t>, ký ngày 05/02/2026.</w:t>
      </w:r>
      <w:r w:rsidR="00166EF6">
        <w:rPr>
          <w:szCs w:val="24"/>
        </w:rPr>
        <w:br/>
      </w:r>
      <w:r w:rsidR="00F23179">
        <w:rPr>
          <w:szCs w:val="24"/>
        </w:rPr>
        <w:t xml:space="preserve"> </w:t>
      </w:r>
      <w:r w:rsidR="000F6921">
        <w:rPr>
          <w:szCs w:val="24"/>
        </w:rPr>
        <w:t>Tổng khối lượng công việc được giao</w:t>
      </w:r>
      <w:r w:rsidR="009B565B">
        <w:rPr>
          <w:szCs w:val="24"/>
        </w:rPr>
        <w:t xml:space="preserve"> theo hợp đồng</w:t>
      </w:r>
      <w:r w:rsidR="000F6921">
        <w:rPr>
          <w:szCs w:val="24"/>
        </w:rPr>
        <w:t>: Toàn bộ Modul</w:t>
      </w:r>
      <w:r w:rsidR="009B565B">
        <w:rPr>
          <w:szCs w:val="24"/>
        </w:rPr>
        <w:t>e</w:t>
      </w:r>
      <w:r w:rsidR="000F6921">
        <w:rPr>
          <w:szCs w:val="24"/>
        </w:rPr>
        <w:t xml:space="preserve"> Purchasing</w:t>
      </w:r>
      <w:r w:rsidR="00F23179">
        <w:rPr>
          <w:szCs w:val="24"/>
        </w:rPr>
        <w:br/>
      </w:r>
      <w:r w:rsidR="00166EF6" w:rsidRPr="00166EF6">
        <w:rPr>
          <w:i/>
          <w:color w:val="7030A0"/>
          <w:szCs w:val="24"/>
        </w:rPr>
        <w:t>Based on software development contract number: 01/2026/HĐ-PM, signed on February 5, 2026.Total scope of work assigned under the contract: The entire Purchasing Module</w:t>
      </w:r>
    </w:p>
    <w:p w14:paraId="34621F66" w14:textId="7966D292" w:rsidR="009B565B" w:rsidRPr="00003A33" w:rsidRDefault="000F6921" w:rsidP="00003A33">
      <w:pPr>
        <w:pStyle w:val="NoSpacing"/>
        <w:numPr>
          <w:ilvl w:val="0"/>
          <w:numId w:val="15"/>
        </w:numPr>
        <w:rPr>
          <w:szCs w:val="24"/>
        </w:rPr>
      </w:pPr>
      <w:r>
        <w:rPr>
          <w:szCs w:val="24"/>
        </w:rPr>
        <w:t>T</w:t>
      </w:r>
      <w:r w:rsidR="005C51E8">
        <w:rPr>
          <w:szCs w:val="24"/>
        </w:rPr>
        <w:t>ổ</w:t>
      </w:r>
      <w:r>
        <w:rPr>
          <w:szCs w:val="24"/>
        </w:rPr>
        <w:t>ng khối lượng giao trong tháng 2/2026</w:t>
      </w:r>
      <w:r w:rsidR="009B565B">
        <w:rPr>
          <w:szCs w:val="24"/>
        </w:rPr>
        <w:t xml:space="preserve"> là 4 task có trọng số (Weight)</w:t>
      </w:r>
      <w:r>
        <w:rPr>
          <w:szCs w:val="24"/>
        </w:rPr>
        <w:t>: được chia làm 10 phần</w:t>
      </w:r>
      <w:r w:rsidR="005C51E8">
        <w:rPr>
          <w:szCs w:val="24"/>
        </w:rPr>
        <w:br/>
      </w:r>
      <w:r w:rsidR="005C51E8" w:rsidRPr="005C51E8">
        <w:rPr>
          <w:i/>
          <w:color w:val="7030A0"/>
          <w:szCs w:val="24"/>
        </w:rPr>
        <w:t>The total volume of deliveries in February 2026 consists of 4 weighted tasks, divided into 10 parts.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111"/>
        <w:gridCol w:w="1701"/>
        <w:gridCol w:w="1418"/>
      </w:tblGrid>
      <w:tr w:rsidR="007721FB" w14:paraId="77ADCEB5" w14:textId="77777777" w:rsidTr="009D6CDE">
        <w:tc>
          <w:tcPr>
            <w:tcW w:w="976" w:type="dxa"/>
          </w:tcPr>
          <w:p w14:paraId="2602146A" w14:textId="6CAEF66F" w:rsidR="007721FB" w:rsidRDefault="00F23179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 xml:space="preserve">Thứ tự/ </w:t>
            </w:r>
            <w:r w:rsidR="007721FB" w:rsidRPr="00257F39">
              <w:rPr>
                <w:i/>
                <w:color w:val="7030A0"/>
                <w:szCs w:val="24"/>
              </w:rPr>
              <w:t>Order</w:t>
            </w:r>
          </w:p>
        </w:tc>
        <w:tc>
          <w:tcPr>
            <w:tcW w:w="4111" w:type="dxa"/>
          </w:tcPr>
          <w:p w14:paraId="38D5F782" w14:textId="50851160" w:rsidR="007721FB" w:rsidRDefault="00F23179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 xml:space="preserve">Mô tả/ </w:t>
            </w:r>
            <w:r w:rsidR="007721FB" w:rsidRPr="00257F39">
              <w:rPr>
                <w:i/>
                <w:color w:val="7030A0"/>
                <w:szCs w:val="24"/>
              </w:rPr>
              <w:t>Description</w:t>
            </w:r>
          </w:p>
        </w:tc>
        <w:tc>
          <w:tcPr>
            <w:tcW w:w="1701" w:type="dxa"/>
          </w:tcPr>
          <w:p w14:paraId="22AB20D2" w14:textId="7A0DB32C" w:rsidR="007721FB" w:rsidRDefault="00F23179" w:rsidP="007721FB">
            <w:pPr>
              <w:pStyle w:val="NoSpacing"/>
              <w:rPr>
                <w:szCs w:val="24"/>
              </w:rPr>
            </w:pPr>
            <w:r>
              <w:t>Trọng số /</w:t>
            </w:r>
            <w:r w:rsidR="007721FB" w:rsidRPr="00257F39">
              <w:rPr>
                <w:color w:val="7030A0"/>
              </w:rPr>
              <w:t>Weight</w:t>
            </w:r>
          </w:p>
        </w:tc>
        <w:tc>
          <w:tcPr>
            <w:tcW w:w="1418" w:type="dxa"/>
          </w:tcPr>
          <w:p w14:paraId="1A16CC71" w14:textId="74843162" w:rsidR="007721FB" w:rsidRDefault="00257F39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Tỷ lệ hoàn thành/</w:t>
            </w:r>
            <w:r>
              <w:rPr>
                <w:szCs w:val="24"/>
              </w:rPr>
              <w:br/>
            </w:r>
            <w:r w:rsidR="007721FB" w:rsidRPr="00257F39">
              <w:rPr>
                <w:color w:val="7030A0"/>
                <w:szCs w:val="24"/>
              </w:rPr>
              <w:t>% Complete</w:t>
            </w:r>
          </w:p>
        </w:tc>
      </w:tr>
      <w:tr w:rsidR="007721FB" w14:paraId="658BE41D" w14:textId="77777777" w:rsidTr="009D6CDE">
        <w:tc>
          <w:tcPr>
            <w:tcW w:w="976" w:type="dxa"/>
          </w:tcPr>
          <w:p w14:paraId="61DFF6C7" w14:textId="23D0AC1E" w:rsidR="007721FB" w:rsidRDefault="007721FB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4111" w:type="dxa"/>
          </w:tcPr>
          <w:p w14:paraId="680B2867" w14:textId="3CDED2BA" w:rsidR="007721FB" w:rsidRDefault="00F23179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 xml:space="preserve">Đọc hiểu tài liệu chung/ </w:t>
            </w:r>
            <w:r w:rsidR="003D7EE3" w:rsidRPr="009D6CDE">
              <w:rPr>
                <w:color w:val="7030A0"/>
                <w:szCs w:val="24"/>
              </w:rPr>
              <w:t>Studing General Document</w:t>
            </w:r>
          </w:p>
        </w:tc>
        <w:tc>
          <w:tcPr>
            <w:tcW w:w="1701" w:type="dxa"/>
          </w:tcPr>
          <w:p w14:paraId="7D7F2387" w14:textId="5501F9F2" w:rsidR="007721FB" w:rsidRDefault="00DA3769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5</w:t>
            </w:r>
            <w:r w:rsidR="007721FB">
              <w:rPr>
                <w:szCs w:val="24"/>
              </w:rPr>
              <w:t>/10</w:t>
            </w:r>
            <w:r w:rsidR="005C51E8">
              <w:rPr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1182E4B0" w14:textId="54F6B245" w:rsidR="007721FB" w:rsidRDefault="007721FB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100%</w:t>
            </w:r>
          </w:p>
        </w:tc>
      </w:tr>
      <w:tr w:rsidR="007721FB" w14:paraId="702B3EFB" w14:textId="77777777" w:rsidTr="009D6CDE">
        <w:tc>
          <w:tcPr>
            <w:tcW w:w="976" w:type="dxa"/>
          </w:tcPr>
          <w:p w14:paraId="42BB24DF" w14:textId="05CF3144" w:rsidR="007721FB" w:rsidRDefault="007721FB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4111" w:type="dxa"/>
          </w:tcPr>
          <w:p w14:paraId="20824DEA" w14:textId="2585ED9C" w:rsidR="007721FB" w:rsidRDefault="00F23179" w:rsidP="005C51E8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 xml:space="preserve">Viết </w:t>
            </w:r>
            <w:r w:rsidR="005C51E8">
              <w:rPr>
                <w:szCs w:val="24"/>
              </w:rPr>
              <w:t>mã</w:t>
            </w:r>
            <w:r>
              <w:rPr>
                <w:szCs w:val="24"/>
              </w:rPr>
              <w:t xml:space="preserve"> quản lý danh sách nhà cung cấp/ </w:t>
            </w:r>
            <w:r w:rsidR="007721FB" w:rsidRPr="009D6CDE">
              <w:rPr>
                <w:color w:val="7030A0"/>
                <w:szCs w:val="24"/>
              </w:rPr>
              <w:t>Code Supplier List</w:t>
            </w:r>
          </w:p>
        </w:tc>
        <w:tc>
          <w:tcPr>
            <w:tcW w:w="1701" w:type="dxa"/>
          </w:tcPr>
          <w:p w14:paraId="4D03BACD" w14:textId="55E0AE96" w:rsidR="007721FB" w:rsidRDefault="00DA3769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0.5</w:t>
            </w:r>
            <w:r w:rsidR="007721FB">
              <w:rPr>
                <w:szCs w:val="24"/>
              </w:rPr>
              <w:t>/10</w:t>
            </w:r>
            <w:r w:rsidR="005C51E8">
              <w:rPr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2322267D" w14:textId="4EA72662" w:rsidR="007721FB" w:rsidRDefault="00E34EAB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5</w:t>
            </w:r>
            <w:r w:rsidR="007721FB">
              <w:rPr>
                <w:szCs w:val="24"/>
              </w:rPr>
              <w:t>0%</w:t>
            </w:r>
          </w:p>
        </w:tc>
      </w:tr>
      <w:tr w:rsidR="007721FB" w14:paraId="40258A0A" w14:textId="77777777" w:rsidTr="009D6CDE">
        <w:tc>
          <w:tcPr>
            <w:tcW w:w="976" w:type="dxa"/>
          </w:tcPr>
          <w:p w14:paraId="461C1E84" w14:textId="76BE756C" w:rsidR="007721FB" w:rsidRDefault="007721FB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4111" w:type="dxa"/>
          </w:tcPr>
          <w:p w14:paraId="3FCB8731" w14:textId="12FA8BD6" w:rsidR="007721FB" w:rsidRDefault="005C51E8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 xml:space="preserve">Viết mã </w:t>
            </w:r>
            <w:r>
              <w:rPr>
                <w:szCs w:val="24"/>
              </w:rPr>
              <w:t xml:space="preserve">quản lý yêu cầu cung cấp hành hóa/ </w:t>
            </w:r>
            <w:r w:rsidR="007721FB" w:rsidRPr="009D6CDE">
              <w:rPr>
                <w:color w:val="7030A0"/>
                <w:szCs w:val="24"/>
              </w:rPr>
              <w:t>Code  Materital Request</w:t>
            </w:r>
          </w:p>
        </w:tc>
        <w:tc>
          <w:tcPr>
            <w:tcW w:w="1701" w:type="dxa"/>
          </w:tcPr>
          <w:p w14:paraId="4AFCFD59" w14:textId="30DBF75F" w:rsidR="007721FB" w:rsidRDefault="00DA3769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2.5</w:t>
            </w:r>
            <w:r w:rsidR="007721FB">
              <w:rPr>
                <w:szCs w:val="24"/>
              </w:rPr>
              <w:t>/10</w:t>
            </w:r>
            <w:r w:rsidR="005C51E8">
              <w:rPr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66901293" w14:textId="0C2B96BE" w:rsidR="007721FB" w:rsidRDefault="00E34EAB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17</w:t>
            </w:r>
            <w:r w:rsidR="003D7EE3">
              <w:rPr>
                <w:szCs w:val="24"/>
              </w:rPr>
              <w:t>%</w:t>
            </w:r>
          </w:p>
        </w:tc>
      </w:tr>
      <w:tr w:rsidR="007721FB" w14:paraId="3FC27553" w14:textId="77777777" w:rsidTr="009D6CDE">
        <w:tc>
          <w:tcPr>
            <w:tcW w:w="976" w:type="dxa"/>
          </w:tcPr>
          <w:p w14:paraId="7B2D660A" w14:textId="45A92DC4" w:rsidR="007721FB" w:rsidRDefault="007721FB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4111" w:type="dxa"/>
          </w:tcPr>
          <w:p w14:paraId="17B0879E" w14:textId="6BBA570E" w:rsidR="007721FB" w:rsidRDefault="005C51E8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 xml:space="preserve">Viết mã </w:t>
            </w:r>
            <w:r>
              <w:rPr>
                <w:szCs w:val="24"/>
              </w:rPr>
              <w:t xml:space="preserve"> quản lý công tác phê duyệt nhà cung cấp/ </w:t>
            </w:r>
            <w:r w:rsidR="007721FB" w:rsidRPr="009D6CDE">
              <w:rPr>
                <w:color w:val="7030A0"/>
                <w:szCs w:val="24"/>
              </w:rPr>
              <w:t>Code Approve Supplier</w:t>
            </w:r>
          </w:p>
        </w:tc>
        <w:tc>
          <w:tcPr>
            <w:tcW w:w="1701" w:type="dxa"/>
          </w:tcPr>
          <w:p w14:paraId="102360C9" w14:textId="4634B868" w:rsidR="007721FB" w:rsidRDefault="00DA3769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7721FB">
              <w:rPr>
                <w:szCs w:val="24"/>
              </w:rPr>
              <w:t>/10</w:t>
            </w:r>
            <w:r w:rsidR="005C51E8">
              <w:rPr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3844BAE3" w14:textId="1B46906B" w:rsidR="007721FB" w:rsidRDefault="00E34EAB" w:rsidP="007721FB">
            <w:pPr>
              <w:pStyle w:val="NoSpacing"/>
              <w:rPr>
                <w:szCs w:val="24"/>
              </w:rPr>
            </w:pPr>
            <w:r>
              <w:rPr>
                <w:szCs w:val="24"/>
              </w:rPr>
              <w:t>15</w:t>
            </w:r>
            <w:r w:rsidR="003D7EE3">
              <w:rPr>
                <w:szCs w:val="24"/>
              </w:rPr>
              <w:t>%</w:t>
            </w:r>
          </w:p>
        </w:tc>
      </w:tr>
    </w:tbl>
    <w:p w14:paraId="3C339564" w14:textId="40EA53CA" w:rsidR="002F0350" w:rsidRPr="002F0350" w:rsidRDefault="009B565B" w:rsidP="00166EF6">
      <w:pPr>
        <w:pStyle w:val="NoSpacing"/>
        <w:numPr>
          <w:ilvl w:val="0"/>
          <w:numId w:val="16"/>
        </w:numPr>
        <w:rPr>
          <w:b/>
          <w:szCs w:val="24"/>
        </w:rPr>
      </w:pPr>
      <w:r>
        <w:rPr>
          <w:szCs w:val="24"/>
        </w:rPr>
        <w:t>%</w:t>
      </w:r>
      <w:r w:rsidR="002F0350">
        <w:rPr>
          <w:szCs w:val="24"/>
        </w:rPr>
        <w:t xml:space="preserve"> hoàn thành</w:t>
      </w:r>
      <w:r>
        <w:rPr>
          <w:szCs w:val="24"/>
        </w:rPr>
        <w:t xml:space="preserve"> trong tháng 2/2026 </w:t>
      </w:r>
      <w:r w:rsidR="002F0350">
        <w:rPr>
          <w:szCs w:val="24"/>
        </w:rPr>
        <w:t xml:space="preserve">: (5/10 * 100 + </w:t>
      </w:r>
      <w:r w:rsidR="005513A9">
        <w:rPr>
          <w:szCs w:val="24"/>
        </w:rPr>
        <w:t>0.5</w:t>
      </w:r>
      <w:r w:rsidR="000E34F0">
        <w:rPr>
          <w:szCs w:val="24"/>
        </w:rPr>
        <w:t>/10*5</w:t>
      </w:r>
      <w:r w:rsidR="002F0350">
        <w:rPr>
          <w:szCs w:val="24"/>
        </w:rPr>
        <w:t>0</w:t>
      </w:r>
      <w:r w:rsidR="00DA3769">
        <w:rPr>
          <w:szCs w:val="24"/>
        </w:rPr>
        <w:t xml:space="preserve"> </w:t>
      </w:r>
      <w:r w:rsidR="002F0350">
        <w:rPr>
          <w:szCs w:val="24"/>
        </w:rPr>
        <w:t xml:space="preserve"> +</w:t>
      </w:r>
      <w:r w:rsidR="00DA3769">
        <w:rPr>
          <w:szCs w:val="24"/>
        </w:rPr>
        <w:t xml:space="preserve"> 2.5</w:t>
      </w:r>
      <w:r w:rsidR="002F0350">
        <w:rPr>
          <w:szCs w:val="24"/>
        </w:rPr>
        <w:t>/10 *</w:t>
      </w:r>
      <w:r w:rsidR="005513A9">
        <w:rPr>
          <w:szCs w:val="24"/>
        </w:rPr>
        <w:t>1</w:t>
      </w:r>
      <w:r w:rsidR="000E34F0">
        <w:rPr>
          <w:szCs w:val="24"/>
        </w:rPr>
        <w:t>7</w:t>
      </w:r>
      <w:r w:rsidR="00DA3769">
        <w:rPr>
          <w:szCs w:val="24"/>
        </w:rPr>
        <w:t xml:space="preserve"> </w:t>
      </w:r>
      <w:r w:rsidR="002F0350">
        <w:rPr>
          <w:szCs w:val="24"/>
        </w:rPr>
        <w:t xml:space="preserve"> + </w:t>
      </w:r>
      <w:r w:rsidR="00DA3769">
        <w:rPr>
          <w:szCs w:val="24"/>
        </w:rPr>
        <w:t xml:space="preserve"> 2</w:t>
      </w:r>
      <w:r w:rsidR="002F0350">
        <w:rPr>
          <w:szCs w:val="24"/>
        </w:rPr>
        <w:t>/10*</w:t>
      </w:r>
      <w:r w:rsidR="005513A9">
        <w:rPr>
          <w:szCs w:val="24"/>
        </w:rPr>
        <w:t>1</w:t>
      </w:r>
      <w:r w:rsidR="000E34F0">
        <w:rPr>
          <w:szCs w:val="24"/>
        </w:rPr>
        <w:t>5</w:t>
      </w:r>
      <w:r w:rsidR="002F0350">
        <w:rPr>
          <w:szCs w:val="24"/>
        </w:rPr>
        <w:t xml:space="preserve">)/100 ~ </w:t>
      </w:r>
      <w:r w:rsidR="002F0350" w:rsidRPr="002F0350">
        <w:rPr>
          <w:b/>
          <w:szCs w:val="24"/>
        </w:rPr>
        <w:t>60%</w:t>
      </w:r>
    </w:p>
    <w:p w14:paraId="52DC84A7" w14:textId="44678501" w:rsidR="00B313C7" w:rsidRDefault="009D6CDE" w:rsidP="004154D1">
      <w:pPr>
        <w:pStyle w:val="NoSpacing"/>
        <w:ind w:left="720"/>
        <w:rPr>
          <w:i/>
          <w:color w:val="7030A0"/>
          <w:szCs w:val="24"/>
        </w:rPr>
      </w:pPr>
      <w:r w:rsidRPr="009D6CDE">
        <w:rPr>
          <w:i/>
          <w:color w:val="7030A0"/>
          <w:szCs w:val="24"/>
        </w:rPr>
        <w:t>% completed in February 2026: (5/10 * 100 + 0.5/10 * 50 + 2.5/10 * 17 + 2/10 * 15)/100 ~ 60%</w:t>
      </w:r>
    </w:p>
    <w:p w14:paraId="10402F35" w14:textId="43C987D8" w:rsidR="00003A33" w:rsidRDefault="00003A33" w:rsidP="00003A33">
      <w:pPr>
        <w:pStyle w:val="NoSpacing"/>
        <w:numPr>
          <w:ilvl w:val="0"/>
          <w:numId w:val="16"/>
        </w:numPr>
        <w:rPr>
          <w:szCs w:val="24"/>
        </w:rPr>
      </w:pPr>
      <w:r w:rsidRPr="00003A33">
        <w:rPr>
          <w:szCs w:val="24"/>
        </w:rPr>
        <w:t>Số</w:t>
      </w:r>
      <w:r w:rsidRPr="00003A33">
        <w:rPr>
          <w:szCs w:val="24"/>
        </w:rPr>
        <w:t xml:space="preserve"> tiền phải thanh toán : 20,000,000 VND /100*60 = 12 ,000,000 VND(Mười hai triệu đồng)</w:t>
      </w:r>
    </w:p>
    <w:p w14:paraId="1D972B62" w14:textId="120EB427" w:rsidR="00003A33" w:rsidRPr="00003A33" w:rsidRDefault="00003A33" w:rsidP="00003A33">
      <w:pPr>
        <w:pStyle w:val="NoSpacing"/>
        <w:ind w:left="1080"/>
        <w:rPr>
          <w:i/>
          <w:color w:val="7030A0"/>
          <w:szCs w:val="24"/>
        </w:rPr>
      </w:pPr>
      <w:r w:rsidRPr="00003A33">
        <w:rPr>
          <w:i/>
          <w:color w:val="7030A0"/>
          <w:szCs w:val="24"/>
        </w:rPr>
        <w:t>Amount to be paid: 20,000,000 VND / 100 * 60 = 12,000,000 VND (Twelve million Vietnamese Dong)</w:t>
      </w:r>
    </w:p>
    <w:p w14:paraId="5921F723" w14:textId="77777777" w:rsidR="00003A33" w:rsidRPr="00003A33" w:rsidRDefault="00003A33" w:rsidP="00003A33">
      <w:pPr>
        <w:pStyle w:val="NoSpacing"/>
        <w:ind w:left="1080"/>
        <w:rPr>
          <w:szCs w:val="24"/>
        </w:rPr>
      </w:pPr>
    </w:p>
    <w:p w14:paraId="05A61FBB" w14:textId="335D3A44" w:rsidR="00B313C7" w:rsidRDefault="003D7EE3" w:rsidP="004154D1">
      <w:pPr>
        <w:pStyle w:val="NoSpacing"/>
        <w:ind w:left="720"/>
        <w:rPr>
          <w:szCs w:val="24"/>
        </w:rPr>
      </w:pPr>
      <w:r>
        <w:rPr>
          <w:szCs w:val="24"/>
        </w:rPr>
        <w:t xml:space="preserve">Bên được đánh giá  </w:t>
      </w:r>
      <w:r>
        <w:rPr>
          <w:szCs w:val="24"/>
        </w:rPr>
        <w:tab/>
      </w:r>
      <w:r>
        <w:rPr>
          <w:szCs w:val="24"/>
        </w:rPr>
        <w:tab/>
        <w:t xml:space="preserve">                                       </w:t>
      </w:r>
      <w:r w:rsidR="00B313C7">
        <w:rPr>
          <w:szCs w:val="24"/>
        </w:rPr>
        <w:t>Người đánh giá</w:t>
      </w:r>
    </w:p>
    <w:p w14:paraId="1A91028B" w14:textId="077C7B70" w:rsidR="003D7EE3" w:rsidRDefault="009D6CDE" w:rsidP="004154D1">
      <w:pPr>
        <w:pStyle w:val="NoSpacing"/>
        <w:ind w:left="720"/>
        <w:rPr>
          <w:i/>
          <w:color w:val="7030A0"/>
          <w:szCs w:val="24"/>
        </w:rPr>
      </w:pPr>
      <w:r w:rsidRPr="009D6CDE">
        <w:rPr>
          <w:i/>
          <w:color w:val="7030A0"/>
          <w:szCs w:val="24"/>
        </w:rPr>
        <w:t>The party being evaluated</w:t>
      </w:r>
      <w:r w:rsidRPr="009D6CDE">
        <w:rPr>
          <w:i/>
          <w:color w:val="7030A0"/>
          <w:szCs w:val="24"/>
        </w:rPr>
        <w:tab/>
      </w:r>
      <w:r w:rsidRPr="009D6CDE">
        <w:rPr>
          <w:i/>
          <w:color w:val="7030A0"/>
          <w:szCs w:val="24"/>
        </w:rPr>
        <w:tab/>
      </w:r>
      <w:r w:rsidRPr="009D6CDE">
        <w:rPr>
          <w:i/>
          <w:color w:val="7030A0"/>
          <w:szCs w:val="24"/>
        </w:rPr>
        <w:tab/>
        <w:t xml:space="preserve">       Reviewer</w:t>
      </w:r>
      <w:r w:rsidRPr="009D6CDE">
        <w:rPr>
          <w:i/>
          <w:color w:val="7030A0"/>
          <w:szCs w:val="24"/>
        </w:rPr>
        <w:tab/>
      </w:r>
    </w:p>
    <w:p w14:paraId="4D981DFA" w14:textId="77777777" w:rsidR="004A799E" w:rsidRPr="009D6CDE" w:rsidRDefault="004A799E" w:rsidP="004154D1">
      <w:pPr>
        <w:pStyle w:val="NoSpacing"/>
        <w:ind w:left="720"/>
        <w:rPr>
          <w:i/>
          <w:color w:val="7030A0"/>
          <w:szCs w:val="24"/>
        </w:rPr>
      </w:pPr>
    </w:p>
    <w:p w14:paraId="1E691E22" w14:textId="43B968D2" w:rsidR="00B313C7" w:rsidRDefault="00B313C7" w:rsidP="004154D1">
      <w:pPr>
        <w:pStyle w:val="NoSpacing"/>
        <w:ind w:left="720"/>
        <w:rPr>
          <w:szCs w:val="24"/>
        </w:rPr>
      </w:pPr>
    </w:p>
    <w:p w14:paraId="3AF723B8" w14:textId="5F9DC575" w:rsidR="00B313C7" w:rsidRDefault="003D7EE3" w:rsidP="003D7EE3">
      <w:pPr>
        <w:pStyle w:val="NoSpacing"/>
        <w:ind w:firstLine="720"/>
        <w:rPr>
          <w:szCs w:val="24"/>
        </w:rPr>
      </w:pPr>
      <w:r>
        <w:rPr>
          <w:szCs w:val="24"/>
        </w:rPr>
        <w:t xml:space="preserve">Võ Văn Thuận                                                                            </w:t>
      </w:r>
      <w:r w:rsidR="00B313C7">
        <w:rPr>
          <w:szCs w:val="24"/>
        </w:rPr>
        <w:t>Đặng Quang Hải</w:t>
      </w:r>
    </w:p>
    <w:p w14:paraId="5EDC6BD1" w14:textId="7BA34C42" w:rsidR="00B313C7" w:rsidRDefault="003D7EE3" w:rsidP="003D7EE3">
      <w:pPr>
        <w:pStyle w:val="NoSpacing"/>
        <w:ind w:left="2880" w:firstLine="720"/>
        <w:rPr>
          <w:szCs w:val="24"/>
        </w:rPr>
      </w:pPr>
      <w:r>
        <w:rPr>
          <w:szCs w:val="24"/>
        </w:rPr>
        <w:t xml:space="preserve">                                       </w:t>
      </w:r>
      <w:r w:rsidR="00B313C7">
        <w:rPr>
          <w:szCs w:val="24"/>
        </w:rPr>
        <w:t>Ngày đánh giá</w:t>
      </w:r>
      <w:r w:rsidR="00CA1CCC">
        <w:rPr>
          <w:szCs w:val="24"/>
        </w:rPr>
        <w:t>/</w:t>
      </w:r>
      <w:r w:rsidR="00CA1CCC" w:rsidRPr="008C7722">
        <w:rPr>
          <w:i/>
          <w:color w:val="7030A0"/>
          <w:szCs w:val="24"/>
        </w:rPr>
        <w:t>Review Date</w:t>
      </w:r>
      <w:r w:rsidR="00B313C7" w:rsidRPr="008C7722">
        <w:rPr>
          <w:color w:val="7030A0"/>
          <w:szCs w:val="24"/>
        </w:rPr>
        <w:t xml:space="preserve"> </w:t>
      </w:r>
      <w:r w:rsidR="00B313C7">
        <w:rPr>
          <w:szCs w:val="24"/>
        </w:rPr>
        <w:t>: 0</w:t>
      </w:r>
      <w:r>
        <w:rPr>
          <w:szCs w:val="24"/>
        </w:rPr>
        <w:t>5</w:t>
      </w:r>
      <w:r w:rsidR="00B313C7">
        <w:rPr>
          <w:szCs w:val="24"/>
        </w:rPr>
        <w:t>-03-2026</w:t>
      </w:r>
    </w:p>
    <w:sectPr w:rsidR="00B313C7" w:rsidSect="00003A3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0430C8" w14:textId="77777777" w:rsidR="003E2793" w:rsidRDefault="003E2793">
      <w:pPr>
        <w:spacing w:after="0" w:line="240" w:lineRule="auto"/>
      </w:pPr>
      <w:r>
        <w:separator/>
      </w:r>
    </w:p>
  </w:endnote>
  <w:endnote w:type="continuationSeparator" w:id="0">
    <w:p w14:paraId="225D3645" w14:textId="77777777" w:rsidR="003E2793" w:rsidRDefault="003E2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4F7ED1" w14:textId="77777777" w:rsidR="00242D3D" w:rsidRDefault="00242D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776649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A33D68" w14:textId="20D96E11" w:rsidR="00520C2C" w:rsidRDefault="00520C2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916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A1B5A70" w14:textId="77777777" w:rsidR="00242D3D" w:rsidRDefault="00242D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3353D3" w14:textId="77777777" w:rsidR="00242D3D" w:rsidRDefault="00242D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C5FE57" w14:textId="77777777" w:rsidR="003E2793" w:rsidRDefault="003E2793">
      <w:pPr>
        <w:spacing w:after="0" w:line="240" w:lineRule="auto"/>
      </w:pPr>
      <w:r>
        <w:separator/>
      </w:r>
    </w:p>
  </w:footnote>
  <w:footnote w:type="continuationSeparator" w:id="0">
    <w:p w14:paraId="41117F78" w14:textId="77777777" w:rsidR="003E2793" w:rsidRDefault="003E2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E63870" w14:textId="77777777" w:rsidR="00FC1D9A" w:rsidRDefault="003E2793">
    <w:pPr>
      <w:pStyle w:val="Header"/>
    </w:pPr>
    <w:r>
      <w:rPr>
        <w:noProof/>
        <w:lang w:eastAsia="en-US"/>
      </w:rPr>
      <w:pict w14:anchorId="79F225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1996829" o:spid="_x0000_s2053" type="#_x0000_t75" style="position:absolute;margin-left:0;margin-top:0;width:750pt;height:1000pt;z-index:-251657216;mso-position-horizontal:center;mso-position-horizontal-relative:margin;mso-position-vertical:center;mso-position-vertical-relative:margin" o:allowincell="f">
          <v:imagedata r:id="rId1" o:title="wm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9C479F" w14:textId="452C4AAD" w:rsidR="00FC1D9A" w:rsidRDefault="00795E2D" w:rsidP="007C5C3D">
    <w:pPr>
      <w:pStyle w:val="ListBullet"/>
      <w:numPr>
        <w:ilvl w:val="0"/>
        <w:numId w:val="0"/>
      </w:numPr>
      <w:ind w:left="144"/>
      <w:jc w:val="right"/>
      <w:rPr>
        <w:color w:val="2C2C2C" w:themeColor="text1"/>
      </w:rPr>
    </w:pPr>
    <w:r>
      <w:rPr>
        <w:color w:val="2C2C2C" w:themeColor="text1"/>
      </w:rPr>
      <w:t>Doc Code</w:t>
    </w:r>
    <w:r w:rsidR="00FC1D9A" w:rsidRPr="007C5C3D">
      <w:rPr>
        <w:color w:val="2C2C2C" w:themeColor="text1"/>
      </w:rPr>
      <w:t>:</w:t>
    </w:r>
    <w:r>
      <w:rPr>
        <w:color w:val="2C2C2C" w:themeColor="text1"/>
      </w:rPr>
      <w:t>mkt-amz_kw</w:t>
    </w:r>
  </w:p>
  <w:p w14:paraId="34742815" w14:textId="1DFFF043" w:rsidR="00795E2D" w:rsidRDefault="00795E2D" w:rsidP="007C5C3D">
    <w:pPr>
      <w:pStyle w:val="ListBullet"/>
      <w:numPr>
        <w:ilvl w:val="0"/>
        <w:numId w:val="0"/>
      </w:numPr>
      <w:ind w:left="144"/>
      <w:jc w:val="right"/>
      <w:rPr>
        <w:color w:val="2C2C2C" w:themeColor="text1"/>
      </w:rPr>
    </w:pPr>
    <w:r>
      <w:rPr>
        <w:color w:val="2C2C2C" w:themeColor="text1"/>
      </w:rPr>
      <w:t>Date</w:t>
    </w:r>
    <w:r w:rsidR="00FC1D9A">
      <w:rPr>
        <w:color w:val="2C2C2C" w:themeColor="text1"/>
      </w:rPr>
      <w:t>:</w:t>
    </w:r>
    <w:r>
      <w:rPr>
        <w:color w:val="2C2C2C" w:themeColor="text1"/>
      </w:rPr>
      <w:t>2022-04-15</w:t>
    </w:r>
    <w:r w:rsidR="00C01635">
      <w:rPr>
        <w:color w:val="2C2C2C" w:themeColor="text1"/>
      </w:rPr>
      <w:t xml:space="preserve"> </w:t>
    </w:r>
    <w:r w:rsidR="00C01635">
      <w:rPr>
        <w:color w:val="2C2C2C" w:themeColor="text1"/>
      </w:rPr>
      <w:br/>
    </w:r>
    <w:r>
      <w:rPr>
        <w:color w:val="2C2C2C" w:themeColor="text1"/>
      </w:rPr>
      <w:t>Update by</w:t>
    </w:r>
    <w:r w:rsidR="00C01635">
      <w:rPr>
        <w:color w:val="2C2C2C" w:themeColor="text1"/>
      </w:rPr>
      <w:t>:</w:t>
    </w:r>
    <w:r>
      <w:rPr>
        <w:color w:val="2C2C2C" w:themeColor="text1"/>
      </w:rPr>
      <w:t>Đ</w:t>
    </w:r>
    <w:r w:rsidR="00D956E7">
      <w:rPr>
        <w:color w:val="2C2C2C" w:themeColor="text1"/>
      </w:rPr>
      <w:t>ặ</w:t>
    </w:r>
    <w:r>
      <w:rPr>
        <w:color w:val="2C2C2C" w:themeColor="text1"/>
      </w:rPr>
      <w:t>ng Quang Hải</w:t>
    </w:r>
    <w:r w:rsidR="00C01635">
      <w:rPr>
        <w:color w:val="2C2C2C" w:themeColor="text1"/>
      </w:rPr>
      <w:t xml:space="preserve"> </w:t>
    </w:r>
  </w:p>
  <w:p w14:paraId="2174960D" w14:textId="3F86E10B" w:rsidR="00FC1D9A" w:rsidRPr="007C5C3D" w:rsidRDefault="003E2793" w:rsidP="007C5C3D">
    <w:pPr>
      <w:pStyle w:val="ListBullet"/>
      <w:numPr>
        <w:ilvl w:val="0"/>
        <w:numId w:val="0"/>
      </w:numPr>
      <w:ind w:left="144"/>
      <w:jc w:val="right"/>
    </w:pPr>
    <w:r>
      <w:rPr>
        <w:noProof/>
        <w:lang w:eastAsia="en-US"/>
      </w:rPr>
      <w:pict w14:anchorId="598D9B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1996830" o:spid="_x0000_s2054" type="#_x0000_t75" style="position:absolute;left:0;text-align:left;margin-left:-70.9pt;margin-top:-82.75pt;width:610.15pt;height:813.5pt;z-index:-251656192;mso-position-horizontal-relative:margin;mso-position-vertical-relative:margin" o:allowincell="f">
          <v:imagedata r:id="rId1" o:title="wm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50CEBFC" w14:textId="77777777" w:rsidR="00FC1D9A" w:rsidRDefault="003E2793">
    <w:pPr>
      <w:pStyle w:val="Header"/>
    </w:pPr>
    <w:r>
      <w:rPr>
        <w:noProof/>
        <w:lang w:eastAsia="en-US"/>
      </w:rPr>
      <w:pict w14:anchorId="2898DA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1996828" o:spid="_x0000_s2052" type="#_x0000_t75" style="position:absolute;margin-left:0;margin-top:0;width:750pt;height:1000pt;z-index:-251658240;mso-position-horizontal:center;mso-position-horizontal-relative:margin;mso-position-vertical:center;mso-position-vertical-relative:margin" o:allowincell="f">
          <v:imagedata r:id="rId1" o:title="wm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80C5B2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3ED429B"/>
    <w:multiLevelType w:val="hybridMultilevel"/>
    <w:tmpl w:val="CC80DFEC"/>
    <w:lvl w:ilvl="0" w:tplc="E33E4CBA">
      <w:start w:val="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A1353"/>
    <w:multiLevelType w:val="hybridMultilevel"/>
    <w:tmpl w:val="B06467A8"/>
    <w:lvl w:ilvl="0" w:tplc="04F8EBDA">
      <w:start w:val="1"/>
      <w:numFmt w:val="bullet"/>
      <w:lvlText w:val="-"/>
      <w:lvlJc w:val="left"/>
      <w:pPr>
        <w:ind w:left="1080" w:hanging="360"/>
      </w:pPr>
      <w:rPr>
        <w:rFonts w:ascii="Corbel" w:eastAsiaTheme="minorEastAsia" w:hAnsi="Corbe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336354"/>
    <w:multiLevelType w:val="hybridMultilevel"/>
    <w:tmpl w:val="BD3AD288"/>
    <w:lvl w:ilvl="0" w:tplc="6E4A982E">
      <w:start w:val="2"/>
      <w:numFmt w:val="bullet"/>
      <w:lvlText w:val="-"/>
      <w:lvlJc w:val="left"/>
      <w:pPr>
        <w:ind w:left="720" w:hanging="360"/>
      </w:pPr>
      <w:rPr>
        <w:rFonts w:ascii="Corbel" w:eastAsiaTheme="minorEastAsia" w:hAnsi="Corbe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61DBB"/>
    <w:multiLevelType w:val="hybridMultilevel"/>
    <w:tmpl w:val="E318A572"/>
    <w:lvl w:ilvl="0" w:tplc="763661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522F53"/>
    <w:multiLevelType w:val="hybridMultilevel"/>
    <w:tmpl w:val="438CD972"/>
    <w:lvl w:ilvl="0" w:tplc="4AA6505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E0B7F40"/>
    <w:multiLevelType w:val="hybridMultilevel"/>
    <w:tmpl w:val="1F021190"/>
    <w:lvl w:ilvl="0" w:tplc="2020AD1C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73106"/>
    <w:multiLevelType w:val="hybridMultilevel"/>
    <w:tmpl w:val="FADC94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47D1A"/>
    <w:multiLevelType w:val="hybridMultilevel"/>
    <w:tmpl w:val="96ACC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DC564F"/>
    <w:multiLevelType w:val="hybridMultilevel"/>
    <w:tmpl w:val="067E6A9A"/>
    <w:lvl w:ilvl="0" w:tplc="601443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5453F1"/>
    <w:multiLevelType w:val="hybridMultilevel"/>
    <w:tmpl w:val="5E929AD0"/>
    <w:lvl w:ilvl="0" w:tplc="758616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579CA"/>
    <w:multiLevelType w:val="hybridMultilevel"/>
    <w:tmpl w:val="F684E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4E59A1"/>
    <w:multiLevelType w:val="hybridMultilevel"/>
    <w:tmpl w:val="A820808C"/>
    <w:lvl w:ilvl="0" w:tplc="79E81E74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F6541"/>
    <w:multiLevelType w:val="hybridMultilevel"/>
    <w:tmpl w:val="DD604F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9C446A"/>
    <w:multiLevelType w:val="hybridMultilevel"/>
    <w:tmpl w:val="FC32A2BA"/>
    <w:lvl w:ilvl="0" w:tplc="3266DD8C">
      <w:start w:val="2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C2F6564"/>
    <w:multiLevelType w:val="hybridMultilevel"/>
    <w:tmpl w:val="99EA4992"/>
    <w:lvl w:ilvl="0" w:tplc="5BCAD302">
      <w:start w:val="2"/>
      <w:numFmt w:val="bullet"/>
      <w:lvlText w:val="-"/>
      <w:lvlJc w:val="left"/>
      <w:pPr>
        <w:ind w:left="1080" w:hanging="360"/>
      </w:pPr>
      <w:rPr>
        <w:rFonts w:ascii="Corbel" w:eastAsiaTheme="minorEastAsia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7"/>
  </w:num>
  <w:num w:numId="5">
    <w:abstractNumId w:val="12"/>
  </w:num>
  <w:num w:numId="6">
    <w:abstractNumId w:val="8"/>
  </w:num>
  <w:num w:numId="7">
    <w:abstractNumId w:val="6"/>
  </w:num>
  <w:num w:numId="8">
    <w:abstractNumId w:val="2"/>
  </w:num>
  <w:num w:numId="9">
    <w:abstractNumId w:val="10"/>
  </w:num>
  <w:num w:numId="10">
    <w:abstractNumId w:val="4"/>
  </w:num>
  <w:num w:numId="11">
    <w:abstractNumId w:val="9"/>
  </w:num>
  <w:num w:numId="12">
    <w:abstractNumId w:val="11"/>
  </w:num>
  <w:num w:numId="13">
    <w:abstractNumId w:val="5"/>
  </w:num>
  <w:num w:numId="14">
    <w:abstractNumId w:val="13"/>
  </w:num>
  <w:num w:numId="15">
    <w:abstractNumId w:val="15"/>
  </w:num>
  <w:num w:numId="16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ttachedTemplate r:id="rId1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65E"/>
    <w:rsid w:val="000026B2"/>
    <w:rsid w:val="000027AB"/>
    <w:rsid w:val="00003A33"/>
    <w:rsid w:val="00004136"/>
    <w:rsid w:val="00004416"/>
    <w:rsid w:val="00004C15"/>
    <w:rsid w:val="00004ECE"/>
    <w:rsid w:val="00005729"/>
    <w:rsid w:val="00005DB5"/>
    <w:rsid w:val="00005E62"/>
    <w:rsid w:val="00006316"/>
    <w:rsid w:val="00006C15"/>
    <w:rsid w:val="00007A68"/>
    <w:rsid w:val="000103F1"/>
    <w:rsid w:val="00010659"/>
    <w:rsid w:val="0001079F"/>
    <w:rsid w:val="00010D7C"/>
    <w:rsid w:val="000117F5"/>
    <w:rsid w:val="000123A4"/>
    <w:rsid w:val="0001319B"/>
    <w:rsid w:val="0001332A"/>
    <w:rsid w:val="000135E3"/>
    <w:rsid w:val="00013915"/>
    <w:rsid w:val="00014935"/>
    <w:rsid w:val="00014C88"/>
    <w:rsid w:val="0001565C"/>
    <w:rsid w:val="0001584C"/>
    <w:rsid w:val="000162E3"/>
    <w:rsid w:val="0001660C"/>
    <w:rsid w:val="000179C6"/>
    <w:rsid w:val="00017F79"/>
    <w:rsid w:val="0002154B"/>
    <w:rsid w:val="0002187D"/>
    <w:rsid w:val="00022187"/>
    <w:rsid w:val="00022323"/>
    <w:rsid w:val="00022582"/>
    <w:rsid w:val="000225AE"/>
    <w:rsid w:val="0002269B"/>
    <w:rsid w:val="00023459"/>
    <w:rsid w:val="0002472C"/>
    <w:rsid w:val="00024E7E"/>
    <w:rsid w:val="00025203"/>
    <w:rsid w:val="0002541B"/>
    <w:rsid w:val="00025976"/>
    <w:rsid w:val="00025C26"/>
    <w:rsid w:val="0002608E"/>
    <w:rsid w:val="00026241"/>
    <w:rsid w:val="00026B57"/>
    <w:rsid w:val="000302DB"/>
    <w:rsid w:val="000305BF"/>
    <w:rsid w:val="00031557"/>
    <w:rsid w:val="00031C50"/>
    <w:rsid w:val="00031E59"/>
    <w:rsid w:val="00032EFD"/>
    <w:rsid w:val="0003462B"/>
    <w:rsid w:val="00034962"/>
    <w:rsid w:val="00036789"/>
    <w:rsid w:val="00036F2C"/>
    <w:rsid w:val="000374BF"/>
    <w:rsid w:val="00037FF8"/>
    <w:rsid w:val="00040AD1"/>
    <w:rsid w:val="000429FA"/>
    <w:rsid w:val="00043300"/>
    <w:rsid w:val="00043650"/>
    <w:rsid w:val="00043A25"/>
    <w:rsid w:val="00043F13"/>
    <w:rsid w:val="000457EB"/>
    <w:rsid w:val="00046110"/>
    <w:rsid w:val="00047AFC"/>
    <w:rsid w:val="00050593"/>
    <w:rsid w:val="000508CA"/>
    <w:rsid w:val="00051964"/>
    <w:rsid w:val="000525CB"/>
    <w:rsid w:val="0005320D"/>
    <w:rsid w:val="00054636"/>
    <w:rsid w:val="00054A7A"/>
    <w:rsid w:val="0005597B"/>
    <w:rsid w:val="00055A2A"/>
    <w:rsid w:val="00055DF6"/>
    <w:rsid w:val="00056988"/>
    <w:rsid w:val="00056AB3"/>
    <w:rsid w:val="000578C9"/>
    <w:rsid w:val="000602EE"/>
    <w:rsid w:val="00060389"/>
    <w:rsid w:val="0006073A"/>
    <w:rsid w:val="00061091"/>
    <w:rsid w:val="00061B02"/>
    <w:rsid w:val="00061C13"/>
    <w:rsid w:val="00061EEC"/>
    <w:rsid w:val="000626A0"/>
    <w:rsid w:val="00063125"/>
    <w:rsid w:val="0006493A"/>
    <w:rsid w:val="000657B8"/>
    <w:rsid w:val="00065EBD"/>
    <w:rsid w:val="0006735F"/>
    <w:rsid w:val="00067C2B"/>
    <w:rsid w:val="000705A5"/>
    <w:rsid w:val="000709EE"/>
    <w:rsid w:val="00070A66"/>
    <w:rsid w:val="0007122A"/>
    <w:rsid w:val="00071706"/>
    <w:rsid w:val="00071CBE"/>
    <w:rsid w:val="00072E68"/>
    <w:rsid w:val="000735C3"/>
    <w:rsid w:val="00073F2A"/>
    <w:rsid w:val="00074405"/>
    <w:rsid w:val="00075710"/>
    <w:rsid w:val="00075726"/>
    <w:rsid w:val="00075962"/>
    <w:rsid w:val="00075BF6"/>
    <w:rsid w:val="00075FBD"/>
    <w:rsid w:val="000768E7"/>
    <w:rsid w:val="00076A82"/>
    <w:rsid w:val="00077340"/>
    <w:rsid w:val="00077FAE"/>
    <w:rsid w:val="00080369"/>
    <w:rsid w:val="000808C4"/>
    <w:rsid w:val="000820FA"/>
    <w:rsid w:val="00083878"/>
    <w:rsid w:val="00083E00"/>
    <w:rsid w:val="00084E5D"/>
    <w:rsid w:val="00084F5D"/>
    <w:rsid w:val="000850D1"/>
    <w:rsid w:val="000850D4"/>
    <w:rsid w:val="000864D1"/>
    <w:rsid w:val="00087072"/>
    <w:rsid w:val="00087AC6"/>
    <w:rsid w:val="00087FB4"/>
    <w:rsid w:val="00090114"/>
    <w:rsid w:val="00090521"/>
    <w:rsid w:val="00090A21"/>
    <w:rsid w:val="00091EE0"/>
    <w:rsid w:val="000921FF"/>
    <w:rsid w:val="00093BF9"/>
    <w:rsid w:val="00093D92"/>
    <w:rsid w:val="00093EBA"/>
    <w:rsid w:val="00094F12"/>
    <w:rsid w:val="000978FB"/>
    <w:rsid w:val="00097D1B"/>
    <w:rsid w:val="000A09BA"/>
    <w:rsid w:val="000A173D"/>
    <w:rsid w:val="000A1DD0"/>
    <w:rsid w:val="000A23A4"/>
    <w:rsid w:val="000A24CA"/>
    <w:rsid w:val="000A2824"/>
    <w:rsid w:val="000A2C2A"/>
    <w:rsid w:val="000A2E02"/>
    <w:rsid w:val="000A330A"/>
    <w:rsid w:val="000A37C1"/>
    <w:rsid w:val="000A37DC"/>
    <w:rsid w:val="000A4CDC"/>
    <w:rsid w:val="000A6894"/>
    <w:rsid w:val="000A6BAD"/>
    <w:rsid w:val="000A6E5B"/>
    <w:rsid w:val="000A7596"/>
    <w:rsid w:val="000A7E1A"/>
    <w:rsid w:val="000B0930"/>
    <w:rsid w:val="000B1514"/>
    <w:rsid w:val="000B212A"/>
    <w:rsid w:val="000B2561"/>
    <w:rsid w:val="000B2891"/>
    <w:rsid w:val="000B2E68"/>
    <w:rsid w:val="000B3303"/>
    <w:rsid w:val="000B335F"/>
    <w:rsid w:val="000B3A36"/>
    <w:rsid w:val="000B3E48"/>
    <w:rsid w:val="000B4F86"/>
    <w:rsid w:val="000B5CC1"/>
    <w:rsid w:val="000B7142"/>
    <w:rsid w:val="000B75FB"/>
    <w:rsid w:val="000B7762"/>
    <w:rsid w:val="000B7CCC"/>
    <w:rsid w:val="000C0444"/>
    <w:rsid w:val="000C0E5E"/>
    <w:rsid w:val="000C159E"/>
    <w:rsid w:val="000C1685"/>
    <w:rsid w:val="000C1F7B"/>
    <w:rsid w:val="000C21A3"/>
    <w:rsid w:val="000C23D8"/>
    <w:rsid w:val="000C3453"/>
    <w:rsid w:val="000C36C6"/>
    <w:rsid w:val="000C3962"/>
    <w:rsid w:val="000C415A"/>
    <w:rsid w:val="000C455F"/>
    <w:rsid w:val="000C5706"/>
    <w:rsid w:val="000C7127"/>
    <w:rsid w:val="000C79A1"/>
    <w:rsid w:val="000C79EA"/>
    <w:rsid w:val="000C7C80"/>
    <w:rsid w:val="000C7DD5"/>
    <w:rsid w:val="000D0497"/>
    <w:rsid w:val="000D0B25"/>
    <w:rsid w:val="000D1940"/>
    <w:rsid w:val="000D37E1"/>
    <w:rsid w:val="000D3838"/>
    <w:rsid w:val="000D44A3"/>
    <w:rsid w:val="000D47F4"/>
    <w:rsid w:val="000D5458"/>
    <w:rsid w:val="000D5849"/>
    <w:rsid w:val="000D5A7D"/>
    <w:rsid w:val="000D5E43"/>
    <w:rsid w:val="000D7581"/>
    <w:rsid w:val="000E1712"/>
    <w:rsid w:val="000E1CFA"/>
    <w:rsid w:val="000E2B4D"/>
    <w:rsid w:val="000E31B7"/>
    <w:rsid w:val="000E34F0"/>
    <w:rsid w:val="000E4B05"/>
    <w:rsid w:val="000E4E61"/>
    <w:rsid w:val="000E5B18"/>
    <w:rsid w:val="000E5D30"/>
    <w:rsid w:val="000E5D64"/>
    <w:rsid w:val="000E619B"/>
    <w:rsid w:val="000E62E1"/>
    <w:rsid w:val="000E6390"/>
    <w:rsid w:val="000E6D0F"/>
    <w:rsid w:val="000E7E8C"/>
    <w:rsid w:val="000F000B"/>
    <w:rsid w:val="000F00C3"/>
    <w:rsid w:val="000F02EC"/>
    <w:rsid w:val="000F09E6"/>
    <w:rsid w:val="000F0B54"/>
    <w:rsid w:val="000F1554"/>
    <w:rsid w:val="000F184A"/>
    <w:rsid w:val="000F3455"/>
    <w:rsid w:val="000F3A8D"/>
    <w:rsid w:val="000F3E2D"/>
    <w:rsid w:val="000F4036"/>
    <w:rsid w:val="000F47DB"/>
    <w:rsid w:val="000F5FD6"/>
    <w:rsid w:val="000F629D"/>
    <w:rsid w:val="000F6921"/>
    <w:rsid w:val="000F6936"/>
    <w:rsid w:val="000F7741"/>
    <w:rsid w:val="000F7D96"/>
    <w:rsid w:val="0010036B"/>
    <w:rsid w:val="001003A2"/>
    <w:rsid w:val="00101098"/>
    <w:rsid w:val="00101701"/>
    <w:rsid w:val="00101AB9"/>
    <w:rsid w:val="00102279"/>
    <w:rsid w:val="00102A41"/>
    <w:rsid w:val="00103177"/>
    <w:rsid w:val="0010333F"/>
    <w:rsid w:val="00104443"/>
    <w:rsid w:val="0010471F"/>
    <w:rsid w:val="00104FAA"/>
    <w:rsid w:val="00105752"/>
    <w:rsid w:val="001062D3"/>
    <w:rsid w:val="00110703"/>
    <w:rsid w:val="00110B9E"/>
    <w:rsid w:val="00111250"/>
    <w:rsid w:val="0011158F"/>
    <w:rsid w:val="001116FB"/>
    <w:rsid w:val="0011214D"/>
    <w:rsid w:val="0011456B"/>
    <w:rsid w:val="001153FB"/>
    <w:rsid w:val="00115C3D"/>
    <w:rsid w:val="0011600E"/>
    <w:rsid w:val="00116520"/>
    <w:rsid w:val="00117041"/>
    <w:rsid w:val="00120B9A"/>
    <w:rsid w:val="00120CCB"/>
    <w:rsid w:val="00122297"/>
    <w:rsid w:val="0012301A"/>
    <w:rsid w:val="0012328E"/>
    <w:rsid w:val="001234E0"/>
    <w:rsid w:val="001235C1"/>
    <w:rsid w:val="001237F7"/>
    <w:rsid w:val="00123AC9"/>
    <w:rsid w:val="001247A5"/>
    <w:rsid w:val="00125E80"/>
    <w:rsid w:val="001263F3"/>
    <w:rsid w:val="00127CD1"/>
    <w:rsid w:val="00127FF7"/>
    <w:rsid w:val="00130CAF"/>
    <w:rsid w:val="00130CC5"/>
    <w:rsid w:val="00131AAC"/>
    <w:rsid w:val="00132018"/>
    <w:rsid w:val="00132F22"/>
    <w:rsid w:val="00133EF4"/>
    <w:rsid w:val="00134267"/>
    <w:rsid w:val="00134D41"/>
    <w:rsid w:val="0013598D"/>
    <w:rsid w:val="001359E5"/>
    <w:rsid w:val="00135B3D"/>
    <w:rsid w:val="00135E89"/>
    <w:rsid w:val="00136DD2"/>
    <w:rsid w:val="0013757C"/>
    <w:rsid w:val="00137BB9"/>
    <w:rsid w:val="001413A0"/>
    <w:rsid w:val="00141B06"/>
    <w:rsid w:val="00141D4F"/>
    <w:rsid w:val="00141FB0"/>
    <w:rsid w:val="00142180"/>
    <w:rsid w:val="00142D23"/>
    <w:rsid w:val="0014349B"/>
    <w:rsid w:val="00143F74"/>
    <w:rsid w:val="00144556"/>
    <w:rsid w:val="00144C42"/>
    <w:rsid w:val="001457EC"/>
    <w:rsid w:val="0014626B"/>
    <w:rsid w:val="0014684D"/>
    <w:rsid w:val="00146B01"/>
    <w:rsid w:val="00147B64"/>
    <w:rsid w:val="00150750"/>
    <w:rsid w:val="00150DE1"/>
    <w:rsid w:val="00151295"/>
    <w:rsid w:val="00151991"/>
    <w:rsid w:val="00151DD8"/>
    <w:rsid w:val="001521BD"/>
    <w:rsid w:val="00152397"/>
    <w:rsid w:val="00152B92"/>
    <w:rsid w:val="00152FA1"/>
    <w:rsid w:val="0015363F"/>
    <w:rsid w:val="001536BC"/>
    <w:rsid w:val="00153DF8"/>
    <w:rsid w:val="0015432B"/>
    <w:rsid w:val="001548CD"/>
    <w:rsid w:val="001550E6"/>
    <w:rsid w:val="001560BB"/>
    <w:rsid w:val="00156155"/>
    <w:rsid w:val="001566AC"/>
    <w:rsid w:val="0016033F"/>
    <w:rsid w:val="00160BDC"/>
    <w:rsid w:val="00160E7A"/>
    <w:rsid w:val="00160EED"/>
    <w:rsid w:val="00161F6A"/>
    <w:rsid w:val="0016233E"/>
    <w:rsid w:val="001623A4"/>
    <w:rsid w:val="00162A93"/>
    <w:rsid w:val="00162F8A"/>
    <w:rsid w:val="001635F3"/>
    <w:rsid w:val="00163638"/>
    <w:rsid w:val="00164E4E"/>
    <w:rsid w:val="00165A9E"/>
    <w:rsid w:val="001662F6"/>
    <w:rsid w:val="001669C5"/>
    <w:rsid w:val="00166EF6"/>
    <w:rsid w:val="001711C7"/>
    <w:rsid w:val="00171DFA"/>
    <w:rsid w:val="001729A9"/>
    <w:rsid w:val="00172EAE"/>
    <w:rsid w:val="00173B9E"/>
    <w:rsid w:val="00175C4F"/>
    <w:rsid w:val="001765A2"/>
    <w:rsid w:val="00176BE6"/>
    <w:rsid w:val="00177223"/>
    <w:rsid w:val="0017765F"/>
    <w:rsid w:val="0017774D"/>
    <w:rsid w:val="001801AE"/>
    <w:rsid w:val="00180805"/>
    <w:rsid w:val="001809CC"/>
    <w:rsid w:val="00180E43"/>
    <w:rsid w:val="0018153C"/>
    <w:rsid w:val="00182633"/>
    <w:rsid w:val="00183099"/>
    <w:rsid w:val="00183513"/>
    <w:rsid w:val="001837D3"/>
    <w:rsid w:val="001846AE"/>
    <w:rsid w:val="00185357"/>
    <w:rsid w:val="00185410"/>
    <w:rsid w:val="0018583D"/>
    <w:rsid w:val="00185FAF"/>
    <w:rsid w:val="001867DE"/>
    <w:rsid w:val="00186D5C"/>
    <w:rsid w:val="0018727F"/>
    <w:rsid w:val="001872C7"/>
    <w:rsid w:val="00190979"/>
    <w:rsid w:val="001919EC"/>
    <w:rsid w:val="00191A92"/>
    <w:rsid w:val="00191CBB"/>
    <w:rsid w:val="00193E6A"/>
    <w:rsid w:val="001942ED"/>
    <w:rsid w:val="00194855"/>
    <w:rsid w:val="0019508F"/>
    <w:rsid w:val="001950E9"/>
    <w:rsid w:val="0019598F"/>
    <w:rsid w:val="00196484"/>
    <w:rsid w:val="00196B1E"/>
    <w:rsid w:val="0019703E"/>
    <w:rsid w:val="001970A6"/>
    <w:rsid w:val="001973A3"/>
    <w:rsid w:val="00197ABD"/>
    <w:rsid w:val="00197C9B"/>
    <w:rsid w:val="001A1089"/>
    <w:rsid w:val="001A1950"/>
    <w:rsid w:val="001A2126"/>
    <w:rsid w:val="001A2BB6"/>
    <w:rsid w:val="001A2F61"/>
    <w:rsid w:val="001A3613"/>
    <w:rsid w:val="001A3806"/>
    <w:rsid w:val="001A45DC"/>
    <w:rsid w:val="001A495F"/>
    <w:rsid w:val="001A4F95"/>
    <w:rsid w:val="001A586B"/>
    <w:rsid w:val="001A5A02"/>
    <w:rsid w:val="001A6047"/>
    <w:rsid w:val="001A6326"/>
    <w:rsid w:val="001A6948"/>
    <w:rsid w:val="001A6FE5"/>
    <w:rsid w:val="001A7AA6"/>
    <w:rsid w:val="001B14DD"/>
    <w:rsid w:val="001B16CE"/>
    <w:rsid w:val="001B1CF5"/>
    <w:rsid w:val="001B1F60"/>
    <w:rsid w:val="001B2D5C"/>
    <w:rsid w:val="001B32B5"/>
    <w:rsid w:val="001B3AA3"/>
    <w:rsid w:val="001B453F"/>
    <w:rsid w:val="001B48E4"/>
    <w:rsid w:val="001B511F"/>
    <w:rsid w:val="001B5122"/>
    <w:rsid w:val="001B5504"/>
    <w:rsid w:val="001B692E"/>
    <w:rsid w:val="001B7457"/>
    <w:rsid w:val="001C0EFA"/>
    <w:rsid w:val="001C12E1"/>
    <w:rsid w:val="001C1605"/>
    <w:rsid w:val="001C27B2"/>
    <w:rsid w:val="001C32C4"/>
    <w:rsid w:val="001C4015"/>
    <w:rsid w:val="001C4BD7"/>
    <w:rsid w:val="001C668F"/>
    <w:rsid w:val="001C67ED"/>
    <w:rsid w:val="001C74FF"/>
    <w:rsid w:val="001C7DF3"/>
    <w:rsid w:val="001D01E9"/>
    <w:rsid w:val="001D0F77"/>
    <w:rsid w:val="001D1164"/>
    <w:rsid w:val="001D16D0"/>
    <w:rsid w:val="001D21EC"/>
    <w:rsid w:val="001D4BEB"/>
    <w:rsid w:val="001D6E75"/>
    <w:rsid w:val="001D73F9"/>
    <w:rsid w:val="001D79EC"/>
    <w:rsid w:val="001D7B50"/>
    <w:rsid w:val="001E0763"/>
    <w:rsid w:val="001E14B5"/>
    <w:rsid w:val="001E1737"/>
    <w:rsid w:val="001E1EFA"/>
    <w:rsid w:val="001E1F0D"/>
    <w:rsid w:val="001E217D"/>
    <w:rsid w:val="001E28B4"/>
    <w:rsid w:val="001E29E3"/>
    <w:rsid w:val="001E3912"/>
    <w:rsid w:val="001E3D44"/>
    <w:rsid w:val="001E4044"/>
    <w:rsid w:val="001E4556"/>
    <w:rsid w:val="001E5217"/>
    <w:rsid w:val="001E55B4"/>
    <w:rsid w:val="001E55BC"/>
    <w:rsid w:val="001E6072"/>
    <w:rsid w:val="001E6C80"/>
    <w:rsid w:val="001E754E"/>
    <w:rsid w:val="001F018B"/>
    <w:rsid w:val="001F04AF"/>
    <w:rsid w:val="001F0DF8"/>
    <w:rsid w:val="001F12CE"/>
    <w:rsid w:val="001F1DF2"/>
    <w:rsid w:val="001F229F"/>
    <w:rsid w:val="001F22DA"/>
    <w:rsid w:val="001F40A7"/>
    <w:rsid w:val="001F4272"/>
    <w:rsid w:val="001F433B"/>
    <w:rsid w:val="001F55D8"/>
    <w:rsid w:val="001F5A35"/>
    <w:rsid w:val="001F7728"/>
    <w:rsid w:val="001F7CD4"/>
    <w:rsid w:val="00200347"/>
    <w:rsid w:val="00201925"/>
    <w:rsid w:val="00202BAF"/>
    <w:rsid w:val="00204096"/>
    <w:rsid w:val="00204CF1"/>
    <w:rsid w:val="002051FA"/>
    <w:rsid w:val="00205CD4"/>
    <w:rsid w:val="00205D37"/>
    <w:rsid w:val="0020675D"/>
    <w:rsid w:val="00206956"/>
    <w:rsid w:val="00206A53"/>
    <w:rsid w:val="00206B1B"/>
    <w:rsid w:val="00206D6F"/>
    <w:rsid w:val="00207558"/>
    <w:rsid w:val="00210C81"/>
    <w:rsid w:val="00210D23"/>
    <w:rsid w:val="00211392"/>
    <w:rsid w:val="0021346D"/>
    <w:rsid w:val="00214CEC"/>
    <w:rsid w:val="00216BFF"/>
    <w:rsid w:val="00216F08"/>
    <w:rsid w:val="00216F43"/>
    <w:rsid w:val="00217522"/>
    <w:rsid w:val="00217AF0"/>
    <w:rsid w:val="00220436"/>
    <w:rsid w:val="0022058D"/>
    <w:rsid w:val="00220933"/>
    <w:rsid w:val="00221578"/>
    <w:rsid w:val="00222F19"/>
    <w:rsid w:val="00223453"/>
    <w:rsid w:val="00223BE6"/>
    <w:rsid w:val="00223E52"/>
    <w:rsid w:val="00224B42"/>
    <w:rsid w:val="0022516F"/>
    <w:rsid w:val="002257B4"/>
    <w:rsid w:val="0022580E"/>
    <w:rsid w:val="002258B5"/>
    <w:rsid w:val="002259A9"/>
    <w:rsid w:val="00225B26"/>
    <w:rsid w:val="002302F6"/>
    <w:rsid w:val="002303A8"/>
    <w:rsid w:val="00230734"/>
    <w:rsid w:val="0023117C"/>
    <w:rsid w:val="00231DEB"/>
    <w:rsid w:val="002323F5"/>
    <w:rsid w:val="00233915"/>
    <w:rsid w:val="002344B4"/>
    <w:rsid w:val="00235F61"/>
    <w:rsid w:val="00236CCA"/>
    <w:rsid w:val="002370ED"/>
    <w:rsid w:val="0023770D"/>
    <w:rsid w:val="00237BBE"/>
    <w:rsid w:val="00240978"/>
    <w:rsid w:val="00240A52"/>
    <w:rsid w:val="00240ABD"/>
    <w:rsid w:val="00240E5C"/>
    <w:rsid w:val="00241332"/>
    <w:rsid w:val="00241559"/>
    <w:rsid w:val="00242721"/>
    <w:rsid w:val="00242D3D"/>
    <w:rsid w:val="00243BF7"/>
    <w:rsid w:val="00243D49"/>
    <w:rsid w:val="00243D60"/>
    <w:rsid w:val="002446C5"/>
    <w:rsid w:val="00245225"/>
    <w:rsid w:val="002466F2"/>
    <w:rsid w:val="002470CD"/>
    <w:rsid w:val="002470F1"/>
    <w:rsid w:val="00247589"/>
    <w:rsid w:val="002476DC"/>
    <w:rsid w:val="00247C3C"/>
    <w:rsid w:val="00250146"/>
    <w:rsid w:val="0025078C"/>
    <w:rsid w:val="002507C5"/>
    <w:rsid w:val="00251240"/>
    <w:rsid w:val="00251461"/>
    <w:rsid w:val="00251740"/>
    <w:rsid w:val="00251AEA"/>
    <w:rsid w:val="002531CA"/>
    <w:rsid w:val="002532BE"/>
    <w:rsid w:val="0025348C"/>
    <w:rsid w:val="00253B70"/>
    <w:rsid w:val="00253F80"/>
    <w:rsid w:val="0025428E"/>
    <w:rsid w:val="00254646"/>
    <w:rsid w:val="002547ED"/>
    <w:rsid w:val="00254A79"/>
    <w:rsid w:val="00255112"/>
    <w:rsid w:val="00255AAC"/>
    <w:rsid w:val="00255CEF"/>
    <w:rsid w:val="00255FCD"/>
    <w:rsid w:val="002563AC"/>
    <w:rsid w:val="0025699B"/>
    <w:rsid w:val="002575CD"/>
    <w:rsid w:val="00257D3D"/>
    <w:rsid w:val="00257D5E"/>
    <w:rsid w:val="00257F39"/>
    <w:rsid w:val="0026185E"/>
    <w:rsid w:val="002627CD"/>
    <w:rsid w:val="00262C32"/>
    <w:rsid w:val="00262CC6"/>
    <w:rsid w:val="002631C7"/>
    <w:rsid w:val="00263D74"/>
    <w:rsid w:val="0026412C"/>
    <w:rsid w:val="0026439B"/>
    <w:rsid w:val="002643DE"/>
    <w:rsid w:val="0026524E"/>
    <w:rsid w:val="002652C1"/>
    <w:rsid w:val="002659B7"/>
    <w:rsid w:val="00266939"/>
    <w:rsid w:val="00266E4E"/>
    <w:rsid w:val="00270CA2"/>
    <w:rsid w:val="00271015"/>
    <w:rsid w:val="00271221"/>
    <w:rsid w:val="002718CC"/>
    <w:rsid w:val="002721A9"/>
    <w:rsid w:val="00272F93"/>
    <w:rsid w:val="00273699"/>
    <w:rsid w:val="002736CB"/>
    <w:rsid w:val="00274C0D"/>
    <w:rsid w:val="0027537D"/>
    <w:rsid w:val="002765A4"/>
    <w:rsid w:val="00276AC6"/>
    <w:rsid w:val="002774F9"/>
    <w:rsid w:val="00280583"/>
    <w:rsid w:val="00281235"/>
    <w:rsid w:val="002823EC"/>
    <w:rsid w:val="002828D4"/>
    <w:rsid w:val="00282BF3"/>
    <w:rsid w:val="00283929"/>
    <w:rsid w:val="00283AC4"/>
    <w:rsid w:val="002851B6"/>
    <w:rsid w:val="00285A15"/>
    <w:rsid w:val="00285B11"/>
    <w:rsid w:val="00286DC6"/>
    <w:rsid w:val="00287104"/>
    <w:rsid w:val="0028717C"/>
    <w:rsid w:val="00290435"/>
    <w:rsid w:val="00291189"/>
    <w:rsid w:val="002916DF"/>
    <w:rsid w:val="00291757"/>
    <w:rsid w:val="00292911"/>
    <w:rsid w:val="002932E5"/>
    <w:rsid w:val="00293595"/>
    <w:rsid w:val="002935BE"/>
    <w:rsid w:val="00293FD2"/>
    <w:rsid w:val="002940BF"/>
    <w:rsid w:val="00294BD1"/>
    <w:rsid w:val="00294DF9"/>
    <w:rsid w:val="00295145"/>
    <w:rsid w:val="00295AC3"/>
    <w:rsid w:val="00295C98"/>
    <w:rsid w:val="002966B5"/>
    <w:rsid w:val="00296AA8"/>
    <w:rsid w:val="0029784D"/>
    <w:rsid w:val="00297D66"/>
    <w:rsid w:val="002A0935"/>
    <w:rsid w:val="002A0D39"/>
    <w:rsid w:val="002A0DFF"/>
    <w:rsid w:val="002A11A8"/>
    <w:rsid w:val="002A11F1"/>
    <w:rsid w:val="002A22B3"/>
    <w:rsid w:val="002A25F6"/>
    <w:rsid w:val="002A2B1C"/>
    <w:rsid w:val="002A4570"/>
    <w:rsid w:val="002A49A4"/>
    <w:rsid w:val="002A53D5"/>
    <w:rsid w:val="002A65E2"/>
    <w:rsid w:val="002A6C12"/>
    <w:rsid w:val="002B03CF"/>
    <w:rsid w:val="002B07AF"/>
    <w:rsid w:val="002B0B2E"/>
    <w:rsid w:val="002B146D"/>
    <w:rsid w:val="002B1770"/>
    <w:rsid w:val="002B18D7"/>
    <w:rsid w:val="002B2E08"/>
    <w:rsid w:val="002B3796"/>
    <w:rsid w:val="002B3833"/>
    <w:rsid w:val="002B3EBF"/>
    <w:rsid w:val="002B3EF3"/>
    <w:rsid w:val="002B3FA2"/>
    <w:rsid w:val="002B4E79"/>
    <w:rsid w:val="002B507E"/>
    <w:rsid w:val="002B508D"/>
    <w:rsid w:val="002B5765"/>
    <w:rsid w:val="002B5EE3"/>
    <w:rsid w:val="002B5F40"/>
    <w:rsid w:val="002B692B"/>
    <w:rsid w:val="002B7A2E"/>
    <w:rsid w:val="002C004B"/>
    <w:rsid w:val="002C0A4A"/>
    <w:rsid w:val="002C0B18"/>
    <w:rsid w:val="002C13AD"/>
    <w:rsid w:val="002C1CD3"/>
    <w:rsid w:val="002C1EA1"/>
    <w:rsid w:val="002C2518"/>
    <w:rsid w:val="002C25D7"/>
    <w:rsid w:val="002C2D49"/>
    <w:rsid w:val="002C365E"/>
    <w:rsid w:val="002C445A"/>
    <w:rsid w:val="002C4AB4"/>
    <w:rsid w:val="002C551F"/>
    <w:rsid w:val="002C6105"/>
    <w:rsid w:val="002C6167"/>
    <w:rsid w:val="002C6938"/>
    <w:rsid w:val="002C6ACD"/>
    <w:rsid w:val="002D0AEA"/>
    <w:rsid w:val="002D1A28"/>
    <w:rsid w:val="002D2485"/>
    <w:rsid w:val="002D29A6"/>
    <w:rsid w:val="002D37C0"/>
    <w:rsid w:val="002D3928"/>
    <w:rsid w:val="002D4355"/>
    <w:rsid w:val="002D4C8E"/>
    <w:rsid w:val="002D5218"/>
    <w:rsid w:val="002D62B7"/>
    <w:rsid w:val="002D6DAC"/>
    <w:rsid w:val="002D7358"/>
    <w:rsid w:val="002D79EF"/>
    <w:rsid w:val="002D7C4B"/>
    <w:rsid w:val="002E1121"/>
    <w:rsid w:val="002E18E2"/>
    <w:rsid w:val="002E1B21"/>
    <w:rsid w:val="002E24CE"/>
    <w:rsid w:val="002E2847"/>
    <w:rsid w:val="002E3CE0"/>
    <w:rsid w:val="002E3F85"/>
    <w:rsid w:val="002E4A5E"/>
    <w:rsid w:val="002E4ECD"/>
    <w:rsid w:val="002E5388"/>
    <w:rsid w:val="002E54A7"/>
    <w:rsid w:val="002E56A0"/>
    <w:rsid w:val="002E5C7E"/>
    <w:rsid w:val="002E68ED"/>
    <w:rsid w:val="002E6985"/>
    <w:rsid w:val="002E6CF9"/>
    <w:rsid w:val="002E7F63"/>
    <w:rsid w:val="002F0350"/>
    <w:rsid w:val="002F0C7B"/>
    <w:rsid w:val="002F1274"/>
    <w:rsid w:val="002F183C"/>
    <w:rsid w:val="002F18C5"/>
    <w:rsid w:val="002F1F2B"/>
    <w:rsid w:val="002F2845"/>
    <w:rsid w:val="002F28AB"/>
    <w:rsid w:val="002F302F"/>
    <w:rsid w:val="002F34CF"/>
    <w:rsid w:val="002F402D"/>
    <w:rsid w:val="002F418B"/>
    <w:rsid w:val="002F4216"/>
    <w:rsid w:val="002F479E"/>
    <w:rsid w:val="002F522B"/>
    <w:rsid w:val="002F5F29"/>
    <w:rsid w:val="002F6017"/>
    <w:rsid w:val="002F6242"/>
    <w:rsid w:val="002F655F"/>
    <w:rsid w:val="002F72E1"/>
    <w:rsid w:val="002F73EA"/>
    <w:rsid w:val="002F77DE"/>
    <w:rsid w:val="0030065C"/>
    <w:rsid w:val="00300867"/>
    <w:rsid w:val="00302F9E"/>
    <w:rsid w:val="00303129"/>
    <w:rsid w:val="003048EC"/>
    <w:rsid w:val="00304E94"/>
    <w:rsid w:val="0030545D"/>
    <w:rsid w:val="00305515"/>
    <w:rsid w:val="003059DF"/>
    <w:rsid w:val="00305AEE"/>
    <w:rsid w:val="003101B5"/>
    <w:rsid w:val="00311033"/>
    <w:rsid w:val="00312601"/>
    <w:rsid w:val="00312685"/>
    <w:rsid w:val="00313285"/>
    <w:rsid w:val="00313F30"/>
    <w:rsid w:val="0031518A"/>
    <w:rsid w:val="00315190"/>
    <w:rsid w:val="003156DB"/>
    <w:rsid w:val="00316DED"/>
    <w:rsid w:val="00317C9C"/>
    <w:rsid w:val="003207D8"/>
    <w:rsid w:val="00320A4B"/>
    <w:rsid w:val="00320AD6"/>
    <w:rsid w:val="00320D2D"/>
    <w:rsid w:val="00321272"/>
    <w:rsid w:val="003214A7"/>
    <w:rsid w:val="0032197B"/>
    <w:rsid w:val="00321E7C"/>
    <w:rsid w:val="00322640"/>
    <w:rsid w:val="003228B4"/>
    <w:rsid w:val="00324522"/>
    <w:rsid w:val="00324A37"/>
    <w:rsid w:val="003253B0"/>
    <w:rsid w:val="00326324"/>
    <w:rsid w:val="00327318"/>
    <w:rsid w:val="00330206"/>
    <w:rsid w:val="00330ED0"/>
    <w:rsid w:val="003310CC"/>
    <w:rsid w:val="00331733"/>
    <w:rsid w:val="00332624"/>
    <w:rsid w:val="00332D8E"/>
    <w:rsid w:val="00333710"/>
    <w:rsid w:val="00333C81"/>
    <w:rsid w:val="00333CBA"/>
    <w:rsid w:val="003348A8"/>
    <w:rsid w:val="00334B67"/>
    <w:rsid w:val="003353FB"/>
    <w:rsid w:val="0033579F"/>
    <w:rsid w:val="00335C45"/>
    <w:rsid w:val="0033636C"/>
    <w:rsid w:val="00336AFF"/>
    <w:rsid w:val="003371EC"/>
    <w:rsid w:val="0033782C"/>
    <w:rsid w:val="00337B66"/>
    <w:rsid w:val="00340610"/>
    <w:rsid w:val="00341645"/>
    <w:rsid w:val="0034372D"/>
    <w:rsid w:val="00343BB5"/>
    <w:rsid w:val="00343EDD"/>
    <w:rsid w:val="003442C7"/>
    <w:rsid w:val="003447E4"/>
    <w:rsid w:val="00344992"/>
    <w:rsid w:val="00344E3D"/>
    <w:rsid w:val="00344FF3"/>
    <w:rsid w:val="0034553A"/>
    <w:rsid w:val="00346494"/>
    <w:rsid w:val="00346D04"/>
    <w:rsid w:val="00346DB7"/>
    <w:rsid w:val="00347517"/>
    <w:rsid w:val="00347569"/>
    <w:rsid w:val="003478C1"/>
    <w:rsid w:val="00347C62"/>
    <w:rsid w:val="00347D73"/>
    <w:rsid w:val="00347EA6"/>
    <w:rsid w:val="00350C89"/>
    <w:rsid w:val="00350D1C"/>
    <w:rsid w:val="00351902"/>
    <w:rsid w:val="0035263E"/>
    <w:rsid w:val="003526B1"/>
    <w:rsid w:val="00352981"/>
    <w:rsid w:val="00352D6C"/>
    <w:rsid w:val="00353156"/>
    <w:rsid w:val="0035411C"/>
    <w:rsid w:val="003542A3"/>
    <w:rsid w:val="00354AB7"/>
    <w:rsid w:val="00354C75"/>
    <w:rsid w:val="003558DF"/>
    <w:rsid w:val="00355A46"/>
    <w:rsid w:val="00355D75"/>
    <w:rsid w:val="00356654"/>
    <w:rsid w:val="003578A9"/>
    <w:rsid w:val="00361058"/>
    <w:rsid w:val="003613DC"/>
    <w:rsid w:val="0036146B"/>
    <w:rsid w:val="0036190E"/>
    <w:rsid w:val="00361FCE"/>
    <w:rsid w:val="003620A5"/>
    <w:rsid w:val="00362A25"/>
    <w:rsid w:val="00362C40"/>
    <w:rsid w:val="0036592C"/>
    <w:rsid w:val="00366400"/>
    <w:rsid w:val="00366562"/>
    <w:rsid w:val="00366D32"/>
    <w:rsid w:val="003673F4"/>
    <w:rsid w:val="003677BE"/>
    <w:rsid w:val="00371672"/>
    <w:rsid w:val="00371D9B"/>
    <w:rsid w:val="003725B9"/>
    <w:rsid w:val="00373BD4"/>
    <w:rsid w:val="003744A7"/>
    <w:rsid w:val="003745FB"/>
    <w:rsid w:val="00374CFF"/>
    <w:rsid w:val="003750F2"/>
    <w:rsid w:val="00375B72"/>
    <w:rsid w:val="00375F88"/>
    <w:rsid w:val="00376006"/>
    <w:rsid w:val="0037617C"/>
    <w:rsid w:val="00376442"/>
    <w:rsid w:val="00376C8E"/>
    <w:rsid w:val="00377280"/>
    <w:rsid w:val="00380A6C"/>
    <w:rsid w:val="00381C0A"/>
    <w:rsid w:val="00383630"/>
    <w:rsid w:val="00383853"/>
    <w:rsid w:val="00383EF1"/>
    <w:rsid w:val="00384764"/>
    <w:rsid w:val="00385057"/>
    <w:rsid w:val="003861B0"/>
    <w:rsid w:val="003866C0"/>
    <w:rsid w:val="00386848"/>
    <w:rsid w:val="00386D91"/>
    <w:rsid w:val="00387C25"/>
    <w:rsid w:val="00387E56"/>
    <w:rsid w:val="00390517"/>
    <w:rsid w:val="00390FA3"/>
    <w:rsid w:val="00390FDC"/>
    <w:rsid w:val="00391645"/>
    <w:rsid w:val="0039265F"/>
    <w:rsid w:val="00393161"/>
    <w:rsid w:val="00393384"/>
    <w:rsid w:val="00393C94"/>
    <w:rsid w:val="00394608"/>
    <w:rsid w:val="00395B22"/>
    <w:rsid w:val="00395D48"/>
    <w:rsid w:val="00395E57"/>
    <w:rsid w:val="00395FD2"/>
    <w:rsid w:val="00396A1B"/>
    <w:rsid w:val="003A0396"/>
    <w:rsid w:val="003A03F4"/>
    <w:rsid w:val="003A0E19"/>
    <w:rsid w:val="003A112B"/>
    <w:rsid w:val="003A163A"/>
    <w:rsid w:val="003A1985"/>
    <w:rsid w:val="003A1A98"/>
    <w:rsid w:val="003A1C01"/>
    <w:rsid w:val="003A2162"/>
    <w:rsid w:val="003A227F"/>
    <w:rsid w:val="003A288E"/>
    <w:rsid w:val="003A2BA6"/>
    <w:rsid w:val="003A4814"/>
    <w:rsid w:val="003A4EDF"/>
    <w:rsid w:val="003A4F36"/>
    <w:rsid w:val="003A63D1"/>
    <w:rsid w:val="003A6CCF"/>
    <w:rsid w:val="003A7135"/>
    <w:rsid w:val="003A7411"/>
    <w:rsid w:val="003A782F"/>
    <w:rsid w:val="003A7B2E"/>
    <w:rsid w:val="003B02D6"/>
    <w:rsid w:val="003B0422"/>
    <w:rsid w:val="003B08AE"/>
    <w:rsid w:val="003B0A6C"/>
    <w:rsid w:val="003B0CCE"/>
    <w:rsid w:val="003B0E77"/>
    <w:rsid w:val="003B1A2D"/>
    <w:rsid w:val="003B3D9C"/>
    <w:rsid w:val="003B3FE2"/>
    <w:rsid w:val="003B4742"/>
    <w:rsid w:val="003B4C5F"/>
    <w:rsid w:val="003B6662"/>
    <w:rsid w:val="003B7068"/>
    <w:rsid w:val="003B7850"/>
    <w:rsid w:val="003B7FD6"/>
    <w:rsid w:val="003C0D0E"/>
    <w:rsid w:val="003C13DE"/>
    <w:rsid w:val="003C14B1"/>
    <w:rsid w:val="003C14B8"/>
    <w:rsid w:val="003C17BB"/>
    <w:rsid w:val="003C206E"/>
    <w:rsid w:val="003C2119"/>
    <w:rsid w:val="003C2820"/>
    <w:rsid w:val="003C409F"/>
    <w:rsid w:val="003C5E3E"/>
    <w:rsid w:val="003C6DF7"/>
    <w:rsid w:val="003C70E7"/>
    <w:rsid w:val="003C70ED"/>
    <w:rsid w:val="003C727A"/>
    <w:rsid w:val="003D1093"/>
    <w:rsid w:val="003D143C"/>
    <w:rsid w:val="003D1695"/>
    <w:rsid w:val="003D2BFF"/>
    <w:rsid w:val="003D3906"/>
    <w:rsid w:val="003D4C35"/>
    <w:rsid w:val="003D53D1"/>
    <w:rsid w:val="003D5772"/>
    <w:rsid w:val="003D5CC5"/>
    <w:rsid w:val="003D5E0D"/>
    <w:rsid w:val="003D7EE3"/>
    <w:rsid w:val="003E003B"/>
    <w:rsid w:val="003E0FA6"/>
    <w:rsid w:val="003E1924"/>
    <w:rsid w:val="003E1A73"/>
    <w:rsid w:val="003E22DB"/>
    <w:rsid w:val="003E2793"/>
    <w:rsid w:val="003E2E3A"/>
    <w:rsid w:val="003E6C17"/>
    <w:rsid w:val="003E707A"/>
    <w:rsid w:val="003E7553"/>
    <w:rsid w:val="003F0109"/>
    <w:rsid w:val="003F024C"/>
    <w:rsid w:val="003F0958"/>
    <w:rsid w:val="003F0E97"/>
    <w:rsid w:val="003F1780"/>
    <w:rsid w:val="003F1B1B"/>
    <w:rsid w:val="003F3210"/>
    <w:rsid w:val="003F34A3"/>
    <w:rsid w:val="003F3844"/>
    <w:rsid w:val="003F49D7"/>
    <w:rsid w:val="003F4B68"/>
    <w:rsid w:val="003F5DCB"/>
    <w:rsid w:val="003F7018"/>
    <w:rsid w:val="003F7490"/>
    <w:rsid w:val="00400D15"/>
    <w:rsid w:val="00401463"/>
    <w:rsid w:val="00401CEC"/>
    <w:rsid w:val="004020D1"/>
    <w:rsid w:val="004022D3"/>
    <w:rsid w:val="0040250A"/>
    <w:rsid w:val="00402900"/>
    <w:rsid w:val="00402C90"/>
    <w:rsid w:val="00402F18"/>
    <w:rsid w:val="00403668"/>
    <w:rsid w:val="00403826"/>
    <w:rsid w:val="004040AD"/>
    <w:rsid w:val="00404475"/>
    <w:rsid w:val="004051DB"/>
    <w:rsid w:val="00405299"/>
    <w:rsid w:val="004056F7"/>
    <w:rsid w:val="00405CAA"/>
    <w:rsid w:val="00406ACF"/>
    <w:rsid w:val="00410877"/>
    <w:rsid w:val="00410A39"/>
    <w:rsid w:val="004113E6"/>
    <w:rsid w:val="00411A3B"/>
    <w:rsid w:val="004125EF"/>
    <w:rsid w:val="00413212"/>
    <w:rsid w:val="004138BA"/>
    <w:rsid w:val="00413A7B"/>
    <w:rsid w:val="00413C2A"/>
    <w:rsid w:val="00414174"/>
    <w:rsid w:val="00414B18"/>
    <w:rsid w:val="004154D1"/>
    <w:rsid w:val="00415834"/>
    <w:rsid w:val="00415B6B"/>
    <w:rsid w:val="00415C93"/>
    <w:rsid w:val="004168DF"/>
    <w:rsid w:val="00416E7C"/>
    <w:rsid w:val="00417EE9"/>
    <w:rsid w:val="0042052D"/>
    <w:rsid w:val="00420A0D"/>
    <w:rsid w:val="004213B6"/>
    <w:rsid w:val="00424899"/>
    <w:rsid w:val="004258AC"/>
    <w:rsid w:val="00425D54"/>
    <w:rsid w:val="0042660C"/>
    <w:rsid w:val="004272D7"/>
    <w:rsid w:val="00430D75"/>
    <w:rsid w:val="00431224"/>
    <w:rsid w:val="004331CA"/>
    <w:rsid w:val="004338EF"/>
    <w:rsid w:val="00433F43"/>
    <w:rsid w:val="0043407E"/>
    <w:rsid w:val="00434798"/>
    <w:rsid w:val="0043529E"/>
    <w:rsid w:val="00435D3F"/>
    <w:rsid w:val="00435F92"/>
    <w:rsid w:val="0043699A"/>
    <w:rsid w:val="0043743B"/>
    <w:rsid w:val="00437C59"/>
    <w:rsid w:val="00440D1C"/>
    <w:rsid w:val="0044150D"/>
    <w:rsid w:val="00441C63"/>
    <w:rsid w:val="004422EA"/>
    <w:rsid w:val="004423D7"/>
    <w:rsid w:val="00443511"/>
    <w:rsid w:val="00443612"/>
    <w:rsid w:val="00443B4E"/>
    <w:rsid w:val="00443D12"/>
    <w:rsid w:val="004441F5"/>
    <w:rsid w:val="00446522"/>
    <w:rsid w:val="00446BDF"/>
    <w:rsid w:val="004479C5"/>
    <w:rsid w:val="00447A42"/>
    <w:rsid w:val="00447CCC"/>
    <w:rsid w:val="00447FD4"/>
    <w:rsid w:val="004505A5"/>
    <w:rsid w:val="004505EE"/>
    <w:rsid w:val="00450678"/>
    <w:rsid w:val="004506D8"/>
    <w:rsid w:val="004508EC"/>
    <w:rsid w:val="00450E3D"/>
    <w:rsid w:val="004511A7"/>
    <w:rsid w:val="004514B4"/>
    <w:rsid w:val="00451E53"/>
    <w:rsid w:val="00452E10"/>
    <w:rsid w:val="0045321D"/>
    <w:rsid w:val="004539E1"/>
    <w:rsid w:val="004541FF"/>
    <w:rsid w:val="004550DC"/>
    <w:rsid w:val="00455FAF"/>
    <w:rsid w:val="0045608E"/>
    <w:rsid w:val="004568F4"/>
    <w:rsid w:val="00456F75"/>
    <w:rsid w:val="0045790A"/>
    <w:rsid w:val="00457D63"/>
    <w:rsid w:val="00460439"/>
    <w:rsid w:val="00461908"/>
    <w:rsid w:val="00461B7A"/>
    <w:rsid w:val="00461BA4"/>
    <w:rsid w:val="00461BF8"/>
    <w:rsid w:val="004620BB"/>
    <w:rsid w:val="00462B38"/>
    <w:rsid w:val="00462F01"/>
    <w:rsid w:val="00463070"/>
    <w:rsid w:val="004635BB"/>
    <w:rsid w:val="004640CA"/>
    <w:rsid w:val="004642C1"/>
    <w:rsid w:val="004643C3"/>
    <w:rsid w:val="00464572"/>
    <w:rsid w:val="00464939"/>
    <w:rsid w:val="0046541E"/>
    <w:rsid w:val="00465A5F"/>
    <w:rsid w:val="0046647A"/>
    <w:rsid w:val="0046650E"/>
    <w:rsid w:val="00466687"/>
    <w:rsid w:val="00466C99"/>
    <w:rsid w:val="004675C9"/>
    <w:rsid w:val="00467D22"/>
    <w:rsid w:val="00470CA0"/>
    <w:rsid w:val="00470F3B"/>
    <w:rsid w:val="004713FC"/>
    <w:rsid w:val="00471970"/>
    <w:rsid w:val="00471EEC"/>
    <w:rsid w:val="00471F95"/>
    <w:rsid w:val="00472051"/>
    <w:rsid w:val="0047215E"/>
    <w:rsid w:val="00472544"/>
    <w:rsid w:val="00472C8A"/>
    <w:rsid w:val="00472DAE"/>
    <w:rsid w:val="00473E45"/>
    <w:rsid w:val="00474DE1"/>
    <w:rsid w:val="00474E10"/>
    <w:rsid w:val="0047797C"/>
    <w:rsid w:val="004779F6"/>
    <w:rsid w:val="00480529"/>
    <w:rsid w:val="00480AF3"/>
    <w:rsid w:val="00480C68"/>
    <w:rsid w:val="00480DE5"/>
    <w:rsid w:val="00480EB0"/>
    <w:rsid w:val="00480FD2"/>
    <w:rsid w:val="00482429"/>
    <w:rsid w:val="0048345A"/>
    <w:rsid w:val="004839E7"/>
    <w:rsid w:val="0048414C"/>
    <w:rsid w:val="00484D41"/>
    <w:rsid w:val="00485002"/>
    <w:rsid w:val="00485036"/>
    <w:rsid w:val="00485085"/>
    <w:rsid w:val="0048581A"/>
    <w:rsid w:val="00486DA5"/>
    <w:rsid w:val="00486ED0"/>
    <w:rsid w:val="00487E8C"/>
    <w:rsid w:val="0049249C"/>
    <w:rsid w:val="00492876"/>
    <w:rsid w:val="00493ED3"/>
    <w:rsid w:val="0049457E"/>
    <w:rsid w:val="0049488A"/>
    <w:rsid w:val="00495CF2"/>
    <w:rsid w:val="004965BF"/>
    <w:rsid w:val="004971E9"/>
    <w:rsid w:val="004976E2"/>
    <w:rsid w:val="00497E62"/>
    <w:rsid w:val="004A003B"/>
    <w:rsid w:val="004A040D"/>
    <w:rsid w:val="004A0F94"/>
    <w:rsid w:val="004A1068"/>
    <w:rsid w:val="004A107E"/>
    <w:rsid w:val="004A143A"/>
    <w:rsid w:val="004A14F2"/>
    <w:rsid w:val="004A1E7B"/>
    <w:rsid w:val="004A349F"/>
    <w:rsid w:val="004A3AF1"/>
    <w:rsid w:val="004A3D54"/>
    <w:rsid w:val="004A44C3"/>
    <w:rsid w:val="004A4949"/>
    <w:rsid w:val="004A5595"/>
    <w:rsid w:val="004A5B07"/>
    <w:rsid w:val="004A6F25"/>
    <w:rsid w:val="004A7364"/>
    <w:rsid w:val="004A7384"/>
    <w:rsid w:val="004A799E"/>
    <w:rsid w:val="004A7C97"/>
    <w:rsid w:val="004B0990"/>
    <w:rsid w:val="004B1C12"/>
    <w:rsid w:val="004B2794"/>
    <w:rsid w:val="004B2A31"/>
    <w:rsid w:val="004B3100"/>
    <w:rsid w:val="004B3B99"/>
    <w:rsid w:val="004B4230"/>
    <w:rsid w:val="004B4239"/>
    <w:rsid w:val="004B4800"/>
    <w:rsid w:val="004B4825"/>
    <w:rsid w:val="004B5CAD"/>
    <w:rsid w:val="004B5EA6"/>
    <w:rsid w:val="004B6674"/>
    <w:rsid w:val="004B6A1A"/>
    <w:rsid w:val="004C072B"/>
    <w:rsid w:val="004C0992"/>
    <w:rsid w:val="004C1CDD"/>
    <w:rsid w:val="004C277C"/>
    <w:rsid w:val="004C30B3"/>
    <w:rsid w:val="004C4845"/>
    <w:rsid w:val="004C4EF7"/>
    <w:rsid w:val="004C5AEF"/>
    <w:rsid w:val="004C676F"/>
    <w:rsid w:val="004C703D"/>
    <w:rsid w:val="004C70F5"/>
    <w:rsid w:val="004C78EE"/>
    <w:rsid w:val="004D083C"/>
    <w:rsid w:val="004D0948"/>
    <w:rsid w:val="004D0B31"/>
    <w:rsid w:val="004D0F72"/>
    <w:rsid w:val="004D15B5"/>
    <w:rsid w:val="004D1E97"/>
    <w:rsid w:val="004D2305"/>
    <w:rsid w:val="004D4630"/>
    <w:rsid w:val="004D464D"/>
    <w:rsid w:val="004D4B6E"/>
    <w:rsid w:val="004D57D6"/>
    <w:rsid w:val="004D59D7"/>
    <w:rsid w:val="004D5E19"/>
    <w:rsid w:val="004D669A"/>
    <w:rsid w:val="004D6A03"/>
    <w:rsid w:val="004D710D"/>
    <w:rsid w:val="004D7803"/>
    <w:rsid w:val="004E007F"/>
    <w:rsid w:val="004E06F4"/>
    <w:rsid w:val="004E0755"/>
    <w:rsid w:val="004E17A8"/>
    <w:rsid w:val="004E1E40"/>
    <w:rsid w:val="004E1F8A"/>
    <w:rsid w:val="004E23A7"/>
    <w:rsid w:val="004E2517"/>
    <w:rsid w:val="004E317D"/>
    <w:rsid w:val="004E3DDA"/>
    <w:rsid w:val="004E410E"/>
    <w:rsid w:val="004E44F5"/>
    <w:rsid w:val="004E5F8C"/>
    <w:rsid w:val="004E6645"/>
    <w:rsid w:val="004E77F9"/>
    <w:rsid w:val="004F0732"/>
    <w:rsid w:val="004F17DC"/>
    <w:rsid w:val="004F1ACC"/>
    <w:rsid w:val="004F48E7"/>
    <w:rsid w:val="004F5217"/>
    <w:rsid w:val="004F555D"/>
    <w:rsid w:val="004F6725"/>
    <w:rsid w:val="004F6B0A"/>
    <w:rsid w:val="0050000B"/>
    <w:rsid w:val="005011F6"/>
    <w:rsid w:val="005013B5"/>
    <w:rsid w:val="0050205C"/>
    <w:rsid w:val="00502334"/>
    <w:rsid w:val="00502409"/>
    <w:rsid w:val="00502832"/>
    <w:rsid w:val="00503252"/>
    <w:rsid w:val="005035CD"/>
    <w:rsid w:val="005038FA"/>
    <w:rsid w:val="00504FCA"/>
    <w:rsid w:val="005054AA"/>
    <w:rsid w:val="00505516"/>
    <w:rsid w:val="00505D4F"/>
    <w:rsid w:val="00505DFF"/>
    <w:rsid w:val="00507038"/>
    <w:rsid w:val="00507360"/>
    <w:rsid w:val="0050797E"/>
    <w:rsid w:val="005106C9"/>
    <w:rsid w:val="005113F8"/>
    <w:rsid w:val="005114D0"/>
    <w:rsid w:val="00511A1B"/>
    <w:rsid w:val="00512D8F"/>
    <w:rsid w:val="0051328C"/>
    <w:rsid w:val="00513315"/>
    <w:rsid w:val="00513651"/>
    <w:rsid w:val="00514039"/>
    <w:rsid w:val="0051457C"/>
    <w:rsid w:val="00515695"/>
    <w:rsid w:val="00515A22"/>
    <w:rsid w:val="00515A7F"/>
    <w:rsid w:val="00515BD0"/>
    <w:rsid w:val="00516235"/>
    <w:rsid w:val="00516873"/>
    <w:rsid w:val="005172E6"/>
    <w:rsid w:val="00520000"/>
    <w:rsid w:val="00520A4D"/>
    <w:rsid w:val="00520C2C"/>
    <w:rsid w:val="00521245"/>
    <w:rsid w:val="0052153E"/>
    <w:rsid w:val="00521665"/>
    <w:rsid w:val="005224BC"/>
    <w:rsid w:val="00523A99"/>
    <w:rsid w:val="00523BA8"/>
    <w:rsid w:val="00527109"/>
    <w:rsid w:val="00527276"/>
    <w:rsid w:val="00527B53"/>
    <w:rsid w:val="00530CA7"/>
    <w:rsid w:val="00531775"/>
    <w:rsid w:val="00531C4E"/>
    <w:rsid w:val="00531D77"/>
    <w:rsid w:val="00531DA8"/>
    <w:rsid w:val="005322B1"/>
    <w:rsid w:val="00532308"/>
    <w:rsid w:val="005326AF"/>
    <w:rsid w:val="005330AF"/>
    <w:rsid w:val="0053383F"/>
    <w:rsid w:val="00533E43"/>
    <w:rsid w:val="00534262"/>
    <w:rsid w:val="005348BD"/>
    <w:rsid w:val="00536011"/>
    <w:rsid w:val="00536A1B"/>
    <w:rsid w:val="00536AC1"/>
    <w:rsid w:val="0053711B"/>
    <w:rsid w:val="00537425"/>
    <w:rsid w:val="00537733"/>
    <w:rsid w:val="005378E3"/>
    <w:rsid w:val="00537A77"/>
    <w:rsid w:val="00541D2B"/>
    <w:rsid w:val="00541E87"/>
    <w:rsid w:val="00542167"/>
    <w:rsid w:val="005425CD"/>
    <w:rsid w:val="00543A20"/>
    <w:rsid w:val="0054514D"/>
    <w:rsid w:val="00545183"/>
    <w:rsid w:val="00545D0E"/>
    <w:rsid w:val="005462B5"/>
    <w:rsid w:val="00546848"/>
    <w:rsid w:val="00550114"/>
    <w:rsid w:val="0055021D"/>
    <w:rsid w:val="005504D4"/>
    <w:rsid w:val="0055092E"/>
    <w:rsid w:val="005509F6"/>
    <w:rsid w:val="005513A9"/>
    <w:rsid w:val="005529D5"/>
    <w:rsid w:val="0055315C"/>
    <w:rsid w:val="00553707"/>
    <w:rsid w:val="00553B48"/>
    <w:rsid w:val="00554AEE"/>
    <w:rsid w:val="00554E13"/>
    <w:rsid w:val="00554FA7"/>
    <w:rsid w:val="0055587F"/>
    <w:rsid w:val="00555C22"/>
    <w:rsid w:val="00555E81"/>
    <w:rsid w:val="00556119"/>
    <w:rsid w:val="00556365"/>
    <w:rsid w:val="0055692F"/>
    <w:rsid w:val="005574FF"/>
    <w:rsid w:val="005600FE"/>
    <w:rsid w:val="0056020F"/>
    <w:rsid w:val="00560AA3"/>
    <w:rsid w:val="00560C25"/>
    <w:rsid w:val="00560CB6"/>
    <w:rsid w:val="00561427"/>
    <w:rsid w:val="0056212B"/>
    <w:rsid w:val="00564A20"/>
    <w:rsid w:val="0056537D"/>
    <w:rsid w:val="00565ABF"/>
    <w:rsid w:val="00565BE1"/>
    <w:rsid w:val="00565CEF"/>
    <w:rsid w:val="00567020"/>
    <w:rsid w:val="00567DBF"/>
    <w:rsid w:val="005700E4"/>
    <w:rsid w:val="00570337"/>
    <w:rsid w:val="00570A59"/>
    <w:rsid w:val="00571541"/>
    <w:rsid w:val="005715F0"/>
    <w:rsid w:val="00571894"/>
    <w:rsid w:val="00571CA5"/>
    <w:rsid w:val="00571EFD"/>
    <w:rsid w:val="005721DB"/>
    <w:rsid w:val="00572D65"/>
    <w:rsid w:val="00573293"/>
    <w:rsid w:val="00573FF5"/>
    <w:rsid w:val="0057400E"/>
    <w:rsid w:val="00574CC0"/>
    <w:rsid w:val="00574D9A"/>
    <w:rsid w:val="0057593E"/>
    <w:rsid w:val="005772AF"/>
    <w:rsid w:val="005779A1"/>
    <w:rsid w:val="005779FD"/>
    <w:rsid w:val="00577A74"/>
    <w:rsid w:val="00580426"/>
    <w:rsid w:val="00580617"/>
    <w:rsid w:val="005819FC"/>
    <w:rsid w:val="00581C32"/>
    <w:rsid w:val="00581F41"/>
    <w:rsid w:val="005825AF"/>
    <w:rsid w:val="0058431E"/>
    <w:rsid w:val="00584862"/>
    <w:rsid w:val="005853FB"/>
    <w:rsid w:val="0058551F"/>
    <w:rsid w:val="00585615"/>
    <w:rsid w:val="005861AC"/>
    <w:rsid w:val="00586284"/>
    <w:rsid w:val="00586495"/>
    <w:rsid w:val="0058679C"/>
    <w:rsid w:val="00586913"/>
    <w:rsid w:val="00587A13"/>
    <w:rsid w:val="00587E45"/>
    <w:rsid w:val="005908A8"/>
    <w:rsid w:val="00590E11"/>
    <w:rsid w:val="00591B9F"/>
    <w:rsid w:val="00591C20"/>
    <w:rsid w:val="00592263"/>
    <w:rsid w:val="005925EA"/>
    <w:rsid w:val="00592B09"/>
    <w:rsid w:val="00593A1B"/>
    <w:rsid w:val="00593CD6"/>
    <w:rsid w:val="00594995"/>
    <w:rsid w:val="00594D6E"/>
    <w:rsid w:val="00596008"/>
    <w:rsid w:val="00596897"/>
    <w:rsid w:val="00596A2B"/>
    <w:rsid w:val="00596CAF"/>
    <w:rsid w:val="005979A8"/>
    <w:rsid w:val="005A020C"/>
    <w:rsid w:val="005A138C"/>
    <w:rsid w:val="005A3449"/>
    <w:rsid w:val="005A3852"/>
    <w:rsid w:val="005A6B78"/>
    <w:rsid w:val="005B009D"/>
    <w:rsid w:val="005B37F6"/>
    <w:rsid w:val="005B499C"/>
    <w:rsid w:val="005B4C20"/>
    <w:rsid w:val="005B5359"/>
    <w:rsid w:val="005B6B69"/>
    <w:rsid w:val="005B6D80"/>
    <w:rsid w:val="005B79CD"/>
    <w:rsid w:val="005C0787"/>
    <w:rsid w:val="005C084D"/>
    <w:rsid w:val="005C22F6"/>
    <w:rsid w:val="005C27C8"/>
    <w:rsid w:val="005C3190"/>
    <w:rsid w:val="005C32BD"/>
    <w:rsid w:val="005C3FA5"/>
    <w:rsid w:val="005C4224"/>
    <w:rsid w:val="005C440C"/>
    <w:rsid w:val="005C4F0A"/>
    <w:rsid w:val="005C51E8"/>
    <w:rsid w:val="005C52E2"/>
    <w:rsid w:val="005C5565"/>
    <w:rsid w:val="005C72C9"/>
    <w:rsid w:val="005C79A3"/>
    <w:rsid w:val="005C7A2F"/>
    <w:rsid w:val="005D01F5"/>
    <w:rsid w:val="005D0A8B"/>
    <w:rsid w:val="005D2C1B"/>
    <w:rsid w:val="005D30E2"/>
    <w:rsid w:val="005D3A69"/>
    <w:rsid w:val="005D51B7"/>
    <w:rsid w:val="005D55CC"/>
    <w:rsid w:val="005D5889"/>
    <w:rsid w:val="005D5B0E"/>
    <w:rsid w:val="005D60B3"/>
    <w:rsid w:val="005E0997"/>
    <w:rsid w:val="005E0D48"/>
    <w:rsid w:val="005E234D"/>
    <w:rsid w:val="005E255C"/>
    <w:rsid w:val="005E282B"/>
    <w:rsid w:val="005E2EA8"/>
    <w:rsid w:val="005E2F4D"/>
    <w:rsid w:val="005E2FFE"/>
    <w:rsid w:val="005E40F9"/>
    <w:rsid w:val="005E5B26"/>
    <w:rsid w:val="005E61EE"/>
    <w:rsid w:val="005E648B"/>
    <w:rsid w:val="005F0758"/>
    <w:rsid w:val="005F0B94"/>
    <w:rsid w:val="005F0BEB"/>
    <w:rsid w:val="005F2BF9"/>
    <w:rsid w:val="005F3297"/>
    <w:rsid w:val="005F49F2"/>
    <w:rsid w:val="005F534C"/>
    <w:rsid w:val="005F592C"/>
    <w:rsid w:val="005F5C5E"/>
    <w:rsid w:val="005F5FD3"/>
    <w:rsid w:val="005F6245"/>
    <w:rsid w:val="005F70B0"/>
    <w:rsid w:val="005F717B"/>
    <w:rsid w:val="005F726D"/>
    <w:rsid w:val="005F778A"/>
    <w:rsid w:val="005F7954"/>
    <w:rsid w:val="005F79EC"/>
    <w:rsid w:val="005F7F3E"/>
    <w:rsid w:val="005F7FE7"/>
    <w:rsid w:val="0060004B"/>
    <w:rsid w:val="00600EA5"/>
    <w:rsid w:val="0060140C"/>
    <w:rsid w:val="006026E7"/>
    <w:rsid w:val="00602747"/>
    <w:rsid w:val="00603068"/>
    <w:rsid w:val="00603DD8"/>
    <w:rsid w:val="0060463F"/>
    <w:rsid w:val="00604E1F"/>
    <w:rsid w:val="006052AD"/>
    <w:rsid w:val="0060615D"/>
    <w:rsid w:val="006067A0"/>
    <w:rsid w:val="006069D0"/>
    <w:rsid w:val="0060726C"/>
    <w:rsid w:val="00607B7F"/>
    <w:rsid w:val="006109DB"/>
    <w:rsid w:val="00610C84"/>
    <w:rsid w:val="00611F75"/>
    <w:rsid w:val="006124A7"/>
    <w:rsid w:val="00612E6E"/>
    <w:rsid w:val="006130A8"/>
    <w:rsid w:val="006137D7"/>
    <w:rsid w:val="00613E61"/>
    <w:rsid w:val="00614280"/>
    <w:rsid w:val="00614289"/>
    <w:rsid w:val="00615089"/>
    <w:rsid w:val="0061578D"/>
    <w:rsid w:val="00617D5F"/>
    <w:rsid w:val="006215CA"/>
    <w:rsid w:val="0062185A"/>
    <w:rsid w:val="00621C22"/>
    <w:rsid w:val="00622726"/>
    <w:rsid w:val="006234D2"/>
    <w:rsid w:val="00623B41"/>
    <w:rsid w:val="0062416F"/>
    <w:rsid w:val="00624593"/>
    <w:rsid w:val="00624641"/>
    <w:rsid w:val="00625310"/>
    <w:rsid w:val="00625D8E"/>
    <w:rsid w:val="0062703D"/>
    <w:rsid w:val="00627129"/>
    <w:rsid w:val="006273AD"/>
    <w:rsid w:val="00632A29"/>
    <w:rsid w:val="006338FB"/>
    <w:rsid w:val="00633D57"/>
    <w:rsid w:val="00633FA5"/>
    <w:rsid w:val="0063567D"/>
    <w:rsid w:val="0064040D"/>
    <w:rsid w:val="00640595"/>
    <w:rsid w:val="006406AA"/>
    <w:rsid w:val="00641CE4"/>
    <w:rsid w:val="006424F7"/>
    <w:rsid w:val="0064275D"/>
    <w:rsid w:val="0064367D"/>
    <w:rsid w:val="00645BFB"/>
    <w:rsid w:val="00646DDE"/>
    <w:rsid w:val="0064777A"/>
    <w:rsid w:val="00647CA6"/>
    <w:rsid w:val="00650AEA"/>
    <w:rsid w:val="00650D6F"/>
    <w:rsid w:val="00650F54"/>
    <w:rsid w:val="0065127F"/>
    <w:rsid w:val="00652A87"/>
    <w:rsid w:val="00652AB8"/>
    <w:rsid w:val="00652BE0"/>
    <w:rsid w:val="00652DC1"/>
    <w:rsid w:val="006538B5"/>
    <w:rsid w:val="006549CB"/>
    <w:rsid w:val="00654E66"/>
    <w:rsid w:val="00655DBB"/>
    <w:rsid w:val="00655E08"/>
    <w:rsid w:val="00656070"/>
    <w:rsid w:val="006566D2"/>
    <w:rsid w:val="0065674D"/>
    <w:rsid w:val="0065688A"/>
    <w:rsid w:val="00656BFF"/>
    <w:rsid w:val="00657080"/>
    <w:rsid w:val="00657F70"/>
    <w:rsid w:val="006608BB"/>
    <w:rsid w:val="00660F68"/>
    <w:rsid w:val="00661281"/>
    <w:rsid w:val="00661590"/>
    <w:rsid w:val="00661C1A"/>
    <w:rsid w:val="00662575"/>
    <w:rsid w:val="006629E3"/>
    <w:rsid w:val="00662A6B"/>
    <w:rsid w:val="00662D11"/>
    <w:rsid w:val="00662DFA"/>
    <w:rsid w:val="006630ED"/>
    <w:rsid w:val="006633AF"/>
    <w:rsid w:val="006639C4"/>
    <w:rsid w:val="00664A55"/>
    <w:rsid w:val="00665426"/>
    <w:rsid w:val="006655FE"/>
    <w:rsid w:val="00665A0D"/>
    <w:rsid w:val="006664FC"/>
    <w:rsid w:val="00666E4B"/>
    <w:rsid w:val="00667289"/>
    <w:rsid w:val="00667E1D"/>
    <w:rsid w:val="006704C0"/>
    <w:rsid w:val="006707C5"/>
    <w:rsid w:val="006714EC"/>
    <w:rsid w:val="00671D24"/>
    <w:rsid w:val="00671E14"/>
    <w:rsid w:val="00671F9A"/>
    <w:rsid w:val="0067210F"/>
    <w:rsid w:val="00672A9D"/>
    <w:rsid w:val="006734FD"/>
    <w:rsid w:val="00675508"/>
    <w:rsid w:val="00675999"/>
    <w:rsid w:val="00675CF7"/>
    <w:rsid w:val="00675ED4"/>
    <w:rsid w:val="0067645C"/>
    <w:rsid w:val="00676644"/>
    <w:rsid w:val="00676A35"/>
    <w:rsid w:val="00677754"/>
    <w:rsid w:val="00677EC2"/>
    <w:rsid w:val="006809A6"/>
    <w:rsid w:val="006809CC"/>
    <w:rsid w:val="00681606"/>
    <w:rsid w:val="0068209C"/>
    <w:rsid w:val="006825C7"/>
    <w:rsid w:val="00682628"/>
    <w:rsid w:val="00682C39"/>
    <w:rsid w:val="00683609"/>
    <w:rsid w:val="00683D33"/>
    <w:rsid w:val="00683FBF"/>
    <w:rsid w:val="006843BF"/>
    <w:rsid w:val="00684663"/>
    <w:rsid w:val="00684797"/>
    <w:rsid w:val="00684825"/>
    <w:rsid w:val="00684BE0"/>
    <w:rsid w:val="00685443"/>
    <w:rsid w:val="00685668"/>
    <w:rsid w:val="00686212"/>
    <w:rsid w:val="00686347"/>
    <w:rsid w:val="00686EC0"/>
    <w:rsid w:val="00690B40"/>
    <w:rsid w:val="00690BE8"/>
    <w:rsid w:val="006922B8"/>
    <w:rsid w:val="00692A0A"/>
    <w:rsid w:val="00693D97"/>
    <w:rsid w:val="00694A01"/>
    <w:rsid w:val="0069561E"/>
    <w:rsid w:val="006957CC"/>
    <w:rsid w:val="00695A32"/>
    <w:rsid w:val="00696098"/>
    <w:rsid w:val="00696F45"/>
    <w:rsid w:val="006A0B64"/>
    <w:rsid w:val="006A12CC"/>
    <w:rsid w:val="006A1666"/>
    <w:rsid w:val="006A25B1"/>
    <w:rsid w:val="006A29A2"/>
    <w:rsid w:val="006A3091"/>
    <w:rsid w:val="006A340F"/>
    <w:rsid w:val="006A3452"/>
    <w:rsid w:val="006A3C1C"/>
    <w:rsid w:val="006A4E81"/>
    <w:rsid w:val="006A4E8F"/>
    <w:rsid w:val="006A603F"/>
    <w:rsid w:val="006A60A7"/>
    <w:rsid w:val="006A6763"/>
    <w:rsid w:val="006A6AF9"/>
    <w:rsid w:val="006A6CE1"/>
    <w:rsid w:val="006A750E"/>
    <w:rsid w:val="006A7DB4"/>
    <w:rsid w:val="006A7FE0"/>
    <w:rsid w:val="006B0592"/>
    <w:rsid w:val="006B12FA"/>
    <w:rsid w:val="006B1BCC"/>
    <w:rsid w:val="006B2836"/>
    <w:rsid w:val="006B3F5F"/>
    <w:rsid w:val="006B41BF"/>
    <w:rsid w:val="006B5B42"/>
    <w:rsid w:val="006B6D49"/>
    <w:rsid w:val="006B7C23"/>
    <w:rsid w:val="006B7C45"/>
    <w:rsid w:val="006C0072"/>
    <w:rsid w:val="006C04E9"/>
    <w:rsid w:val="006C1C13"/>
    <w:rsid w:val="006C1FF1"/>
    <w:rsid w:val="006C339A"/>
    <w:rsid w:val="006C3615"/>
    <w:rsid w:val="006C39B8"/>
    <w:rsid w:val="006C4671"/>
    <w:rsid w:val="006C4E73"/>
    <w:rsid w:val="006C5164"/>
    <w:rsid w:val="006C5A01"/>
    <w:rsid w:val="006C63FB"/>
    <w:rsid w:val="006C66F1"/>
    <w:rsid w:val="006C698D"/>
    <w:rsid w:val="006D0172"/>
    <w:rsid w:val="006D0498"/>
    <w:rsid w:val="006D1076"/>
    <w:rsid w:val="006D1975"/>
    <w:rsid w:val="006D1D16"/>
    <w:rsid w:val="006D1DF1"/>
    <w:rsid w:val="006D2EDD"/>
    <w:rsid w:val="006D3772"/>
    <w:rsid w:val="006D5157"/>
    <w:rsid w:val="006D51A3"/>
    <w:rsid w:val="006D604B"/>
    <w:rsid w:val="006D6FF6"/>
    <w:rsid w:val="006D71B1"/>
    <w:rsid w:val="006D7A10"/>
    <w:rsid w:val="006E0A5D"/>
    <w:rsid w:val="006E11FF"/>
    <w:rsid w:val="006E1643"/>
    <w:rsid w:val="006E171C"/>
    <w:rsid w:val="006E2E52"/>
    <w:rsid w:val="006E4890"/>
    <w:rsid w:val="006E4A51"/>
    <w:rsid w:val="006E4E0D"/>
    <w:rsid w:val="006E50DE"/>
    <w:rsid w:val="006E5810"/>
    <w:rsid w:val="006E5E2D"/>
    <w:rsid w:val="006E6456"/>
    <w:rsid w:val="006E6503"/>
    <w:rsid w:val="006E6F8B"/>
    <w:rsid w:val="006E6F96"/>
    <w:rsid w:val="006E7B28"/>
    <w:rsid w:val="006F0339"/>
    <w:rsid w:val="006F2430"/>
    <w:rsid w:val="006F2E7F"/>
    <w:rsid w:val="006F3112"/>
    <w:rsid w:val="006F3D7A"/>
    <w:rsid w:val="006F42C4"/>
    <w:rsid w:val="006F44E4"/>
    <w:rsid w:val="006F4E32"/>
    <w:rsid w:val="006F5D10"/>
    <w:rsid w:val="006F5E0B"/>
    <w:rsid w:val="006F7176"/>
    <w:rsid w:val="00701071"/>
    <w:rsid w:val="007012AD"/>
    <w:rsid w:val="00701B98"/>
    <w:rsid w:val="00702409"/>
    <w:rsid w:val="00703368"/>
    <w:rsid w:val="0070356D"/>
    <w:rsid w:val="00703D67"/>
    <w:rsid w:val="00703EA6"/>
    <w:rsid w:val="00704CE6"/>
    <w:rsid w:val="00704F0C"/>
    <w:rsid w:val="00705F10"/>
    <w:rsid w:val="00705FE0"/>
    <w:rsid w:val="007067B9"/>
    <w:rsid w:val="00707213"/>
    <w:rsid w:val="007072D1"/>
    <w:rsid w:val="00707621"/>
    <w:rsid w:val="00710066"/>
    <w:rsid w:val="0071113C"/>
    <w:rsid w:val="007112D3"/>
    <w:rsid w:val="007115E8"/>
    <w:rsid w:val="0071196E"/>
    <w:rsid w:val="00712227"/>
    <w:rsid w:val="00713DEC"/>
    <w:rsid w:val="00713E88"/>
    <w:rsid w:val="00714256"/>
    <w:rsid w:val="00715B8E"/>
    <w:rsid w:val="00715E33"/>
    <w:rsid w:val="00715EA2"/>
    <w:rsid w:val="007171CC"/>
    <w:rsid w:val="007171D4"/>
    <w:rsid w:val="00717600"/>
    <w:rsid w:val="00720622"/>
    <w:rsid w:val="007212B1"/>
    <w:rsid w:val="00721556"/>
    <w:rsid w:val="00721A43"/>
    <w:rsid w:val="00721E76"/>
    <w:rsid w:val="00722449"/>
    <w:rsid w:val="007225D0"/>
    <w:rsid w:val="00723E12"/>
    <w:rsid w:val="00723E18"/>
    <w:rsid w:val="00723F05"/>
    <w:rsid w:val="007244B4"/>
    <w:rsid w:val="00726500"/>
    <w:rsid w:val="007268EB"/>
    <w:rsid w:val="00726BCB"/>
    <w:rsid w:val="00730560"/>
    <w:rsid w:val="00730C41"/>
    <w:rsid w:val="00730E39"/>
    <w:rsid w:val="00731242"/>
    <w:rsid w:val="00731764"/>
    <w:rsid w:val="007332A4"/>
    <w:rsid w:val="0073359B"/>
    <w:rsid w:val="007336F3"/>
    <w:rsid w:val="0073438A"/>
    <w:rsid w:val="00734461"/>
    <w:rsid w:val="00734F3D"/>
    <w:rsid w:val="00735022"/>
    <w:rsid w:val="00735D4A"/>
    <w:rsid w:val="00736A7F"/>
    <w:rsid w:val="00737E8A"/>
    <w:rsid w:val="007402AD"/>
    <w:rsid w:val="007403C6"/>
    <w:rsid w:val="00741218"/>
    <w:rsid w:val="00742BFE"/>
    <w:rsid w:val="007435F6"/>
    <w:rsid w:val="007448F9"/>
    <w:rsid w:val="0074491A"/>
    <w:rsid w:val="00744937"/>
    <w:rsid w:val="00744E87"/>
    <w:rsid w:val="00744FAE"/>
    <w:rsid w:val="007455C6"/>
    <w:rsid w:val="007458EC"/>
    <w:rsid w:val="007474CE"/>
    <w:rsid w:val="00747681"/>
    <w:rsid w:val="00751587"/>
    <w:rsid w:val="00752054"/>
    <w:rsid w:val="00753AC8"/>
    <w:rsid w:val="00755279"/>
    <w:rsid w:val="00756BCF"/>
    <w:rsid w:val="007574EC"/>
    <w:rsid w:val="00757A36"/>
    <w:rsid w:val="00757ED7"/>
    <w:rsid w:val="00760047"/>
    <w:rsid w:val="00760116"/>
    <w:rsid w:val="007608B4"/>
    <w:rsid w:val="0076118A"/>
    <w:rsid w:val="00761CF0"/>
    <w:rsid w:val="00761EC4"/>
    <w:rsid w:val="00761F58"/>
    <w:rsid w:val="007621BC"/>
    <w:rsid w:val="00762250"/>
    <w:rsid w:val="0076346E"/>
    <w:rsid w:val="00763D77"/>
    <w:rsid w:val="00763E85"/>
    <w:rsid w:val="0076410D"/>
    <w:rsid w:val="00764CF1"/>
    <w:rsid w:val="00765222"/>
    <w:rsid w:val="00765BAB"/>
    <w:rsid w:val="00765BEC"/>
    <w:rsid w:val="00766AA6"/>
    <w:rsid w:val="007672EC"/>
    <w:rsid w:val="00767521"/>
    <w:rsid w:val="007709C3"/>
    <w:rsid w:val="007711FB"/>
    <w:rsid w:val="0077182C"/>
    <w:rsid w:val="007718D5"/>
    <w:rsid w:val="007721FB"/>
    <w:rsid w:val="00772972"/>
    <w:rsid w:val="00773CAF"/>
    <w:rsid w:val="00773F17"/>
    <w:rsid w:val="00773F7D"/>
    <w:rsid w:val="00774509"/>
    <w:rsid w:val="00774964"/>
    <w:rsid w:val="00774BB8"/>
    <w:rsid w:val="00774D20"/>
    <w:rsid w:val="00775011"/>
    <w:rsid w:val="007755C6"/>
    <w:rsid w:val="00775AD0"/>
    <w:rsid w:val="00775F3B"/>
    <w:rsid w:val="00777970"/>
    <w:rsid w:val="00777D24"/>
    <w:rsid w:val="00780678"/>
    <w:rsid w:val="00780C6E"/>
    <w:rsid w:val="00780D9F"/>
    <w:rsid w:val="00780EE1"/>
    <w:rsid w:val="007810B6"/>
    <w:rsid w:val="0078123E"/>
    <w:rsid w:val="00782648"/>
    <w:rsid w:val="00782C71"/>
    <w:rsid w:val="007836AC"/>
    <w:rsid w:val="00783B7E"/>
    <w:rsid w:val="00783C9C"/>
    <w:rsid w:val="00784B8C"/>
    <w:rsid w:val="00784F68"/>
    <w:rsid w:val="00785705"/>
    <w:rsid w:val="007859D9"/>
    <w:rsid w:val="007872A1"/>
    <w:rsid w:val="0078745B"/>
    <w:rsid w:val="00787CE7"/>
    <w:rsid w:val="00791558"/>
    <w:rsid w:val="00791975"/>
    <w:rsid w:val="00791B24"/>
    <w:rsid w:val="00791D14"/>
    <w:rsid w:val="007929E7"/>
    <w:rsid w:val="00794415"/>
    <w:rsid w:val="00795E2D"/>
    <w:rsid w:val="00795EA2"/>
    <w:rsid w:val="007960B7"/>
    <w:rsid w:val="00796AD0"/>
    <w:rsid w:val="00796F4B"/>
    <w:rsid w:val="00797D8D"/>
    <w:rsid w:val="007A00A1"/>
    <w:rsid w:val="007A0546"/>
    <w:rsid w:val="007A10E5"/>
    <w:rsid w:val="007A18B4"/>
    <w:rsid w:val="007A1CA2"/>
    <w:rsid w:val="007A1DCF"/>
    <w:rsid w:val="007A1ED9"/>
    <w:rsid w:val="007A1EEE"/>
    <w:rsid w:val="007A2AA6"/>
    <w:rsid w:val="007A41F8"/>
    <w:rsid w:val="007A43FE"/>
    <w:rsid w:val="007A4607"/>
    <w:rsid w:val="007A48F9"/>
    <w:rsid w:val="007A55A6"/>
    <w:rsid w:val="007A56F2"/>
    <w:rsid w:val="007A6252"/>
    <w:rsid w:val="007A72BF"/>
    <w:rsid w:val="007B340A"/>
    <w:rsid w:val="007B6C19"/>
    <w:rsid w:val="007B7F7F"/>
    <w:rsid w:val="007B7FB5"/>
    <w:rsid w:val="007C0BBF"/>
    <w:rsid w:val="007C1056"/>
    <w:rsid w:val="007C153C"/>
    <w:rsid w:val="007C1837"/>
    <w:rsid w:val="007C1977"/>
    <w:rsid w:val="007C1C0F"/>
    <w:rsid w:val="007C1F61"/>
    <w:rsid w:val="007C386B"/>
    <w:rsid w:val="007C41AA"/>
    <w:rsid w:val="007C45B2"/>
    <w:rsid w:val="007C5B83"/>
    <w:rsid w:val="007C5C3D"/>
    <w:rsid w:val="007C74B8"/>
    <w:rsid w:val="007C789C"/>
    <w:rsid w:val="007C7982"/>
    <w:rsid w:val="007C7D4F"/>
    <w:rsid w:val="007D040F"/>
    <w:rsid w:val="007D1091"/>
    <w:rsid w:val="007D12CC"/>
    <w:rsid w:val="007D1C73"/>
    <w:rsid w:val="007D1EE5"/>
    <w:rsid w:val="007D32B0"/>
    <w:rsid w:val="007D34DF"/>
    <w:rsid w:val="007D4214"/>
    <w:rsid w:val="007D4F55"/>
    <w:rsid w:val="007D50CC"/>
    <w:rsid w:val="007D5429"/>
    <w:rsid w:val="007D5EB1"/>
    <w:rsid w:val="007D61AE"/>
    <w:rsid w:val="007E08E1"/>
    <w:rsid w:val="007E1354"/>
    <w:rsid w:val="007E16BA"/>
    <w:rsid w:val="007E1801"/>
    <w:rsid w:val="007E1F9B"/>
    <w:rsid w:val="007E2805"/>
    <w:rsid w:val="007E2DFA"/>
    <w:rsid w:val="007E49FE"/>
    <w:rsid w:val="007E4CD4"/>
    <w:rsid w:val="007E620E"/>
    <w:rsid w:val="007E6A37"/>
    <w:rsid w:val="007E6F34"/>
    <w:rsid w:val="007E7E6D"/>
    <w:rsid w:val="007F1495"/>
    <w:rsid w:val="007F1DE7"/>
    <w:rsid w:val="007F26B8"/>
    <w:rsid w:val="007F3B8E"/>
    <w:rsid w:val="007F3D46"/>
    <w:rsid w:val="007F3F9D"/>
    <w:rsid w:val="007F4494"/>
    <w:rsid w:val="007F4A00"/>
    <w:rsid w:val="007F5666"/>
    <w:rsid w:val="007F5B24"/>
    <w:rsid w:val="007F6A2A"/>
    <w:rsid w:val="007F6ACF"/>
    <w:rsid w:val="007F7A12"/>
    <w:rsid w:val="007F7CD5"/>
    <w:rsid w:val="0080000C"/>
    <w:rsid w:val="0080007B"/>
    <w:rsid w:val="008004DA"/>
    <w:rsid w:val="00800EB1"/>
    <w:rsid w:val="0080124A"/>
    <w:rsid w:val="00802E62"/>
    <w:rsid w:val="008035C2"/>
    <w:rsid w:val="00803EB3"/>
    <w:rsid w:val="0080513D"/>
    <w:rsid w:val="00805500"/>
    <w:rsid w:val="00805960"/>
    <w:rsid w:val="008061B3"/>
    <w:rsid w:val="00807265"/>
    <w:rsid w:val="00807A13"/>
    <w:rsid w:val="00807A7D"/>
    <w:rsid w:val="00810323"/>
    <w:rsid w:val="0081082A"/>
    <w:rsid w:val="00811A4B"/>
    <w:rsid w:val="00812CD9"/>
    <w:rsid w:val="00813084"/>
    <w:rsid w:val="00813431"/>
    <w:rsid w:val="00813659"/>
    <w:rsid w:val="00813A25"/>
    <w:rsid w:val="0081511A"/>
    <w:rsid w:val="0081538D"/>
    <w:rsid w:val="008155F2"/>
    <w:rsid w:val="00815E2B"/>
    <w:rsid w:val="008162DC"/>
    <w:rsid w:val="008164BB"/>
    <w:rsid w:val="008173E7"/>
    <w:rsid w:val="008177EC"/>
    <w:rsid w:val="00820490"/>
    <w:rsid w:val="00822161"/>
    <w:rsid w:val="008224DA"/>
    <w:rsid w:val="00822FB1"/>
    <w:rsid w:val="008231C5"/>
    <w:rsid w:val="008232CA"/>
    <w:rsid w:val="00824772"/>
    <w:rsid w:val="00824BA2"/>
    <w:rsid w:val="008252A3"/>
    <w:rsid w:val="008258AC"/>
    <w:rsid w:val="00825B16"/>
    <w:rsid w:val="00825BDA"/>
    <w:rsid w:val="00825C7B"/>
    <w:rsid w:val="008262A8"/>
    <w:rsid w:val="00826CF6"/>
    <w:rsid w:val="0082707B"/>
    <w:rsid w:val="00827854"/>
    <w:rsid w:val="0083080D"/>
    <w:rsid w:val="00830E8E"/>
    <w:rsid w:val="0083109E"/>
    <w:rsid w:val="0083162C"/>
    <w:rsid w:val="00832401"/>
    <w:rsid w:val="008329EE"/>
    <w:rsid w:val="00832D76"/>
    <w:rsid w:val="00832FAE"/>
    <w:rsid w:val="00834AD8"/>
    <w:rsid w:val="00834BC2"/>
    <w:rsid w:val="00835033"/>
    <w:rsid w:val="0083629A"/>
    <w:rsid w:val="008365C4"/>
    <w:rsid w:val="0083724A"/>
    <w:rsid w:val="008372D1"/>
    <w:rsid w:val="00840838"/>
    <w:rsid w:val="00841521"/>
    <w:rsid w:val="00841758"/>
    <w:rsid w:val="008431E3"/>
    <w:rsid w:val="0084355B"/>
    <w:rsid w:val="00844831"/>
    <w:rsid w:val="00844F3B"/>
    <w:rsid w:val="00845022"/>
    <w:rsid w:val="008459E9"/>
    <w:rsid w:val="0084698C"/>
    <w:rsid w:val="00846D32"/>
    <w:rsid w:val="008474CF"/>
    <w:rsid w:val="008478EC"/>
    <w:rsid w:val="00850246"/>
    <w:rsid w:val="00850350"/>
    <w:rsid w:val="00850E49"/>
    <w:rsid w:val="00850F29"/>
    <w:rsid w:val="00851858"/>
    <w:rsid w:val="00851D0B"/>
    <w:rsid w:val="00851D2C"/>
    <w:rsid w:val="00852697"/>
    <w:rsid w:val="00853133"/>
    <w:rsid w:val="008567E2"/>
    <w:rsid w:val="00856F36"/>
    <w:rsid w:val="00857C23"/>
    <w:rsid w:val="00857CA4"/>
    <w:rsid w:val="0086045E"/>
    <w:rsid w:val="008624CB"/>
    <w:rsid w:val="00863126"/>
    <w:rsid w:val="008634A3"/>
    <w:rsid w:val="00863C06"/>
    <w:rsid w:val="00864153"/>
    <w:rsid w:val="008646C7"/>
    <w:rsid w:val="00865130"/>
    <w:rsid w:val="008654B7"/>
    <w:rsid w:val="0086578F"/>
    <w:rsid w:val="008664D0"/>
    <w:rsid w:val="0086706A"/>
    <w:rsid w:val="00870D6B"/>
    <w:rsid w:val="00870EB1"/>
    <w:rsid w:val="00870FF8"/>
    <w:rsid w:val="008711FE"/>
    <w:rsid w:val="0087143D"/>
    <w:rsid w:val="008720FB"/>
    <w:rsid w:val="00872784"/>
    <w:rsid w:val="00873540"/>
    <w:rsid w:val="00873BC4"/>
    <w:rsid w:val="00873FF8"/>
    <w:rsid w:val="00874642"/>
    <w:rsid w:val="00876621"/>
    <w:rsid w:val="00876BD8"/>
    <w:rsid w:val="00877A99"/>
    <w:rsid w:val="00877D90"/>
    <w:rsid w:val="00880A9F"/>
    <w:rsid w:val="008810D2"/>
    <w:rsid w:val="008814FB"/>
    <w:rsid w:val="00881EF0"/>
    <w:rsid w:val="00882A2C"/>
    <w:rsid w:val="00882FBE"/>
    <w:rsid w:val="00883334"/>
    <w:rsid w:val="00883900"/>
    <w:rsid w:val="00885CC0"/>
    <w:rsid w:val="0088666D"/>
    <w:rsid w:val="008866CF"/>
    <w:rsid w:val="00887FF4"/>
    <w:rsid w:val="0089017C"/>
    <w:rsid w:val="008908CE"/>
    <w:rsid w:val="008913C0"/>
    <w:rsid w:val="008914AE"/>
    <w:rsid w:val="00891F92"/>
    <w:rsid w:val="0089247D"/>
    <w:rsid w:val="0089267A"/>
    <w:rsid w:val="00892DB0"/>
    <w:rsid w:val="008930D1"/>
    <w:rsid w:val="008934F8"/>
    <w:rsid w:val="008935A2"/>
    <w:rsid w:val="008935BC"/>
    <w:rsid w:val="00893A43"/>
    <w:rsid w:val="00893AA7"/>
    <w:rsid w:val="00894143"/>
    <w:rsid w:val="0089489E"/>
    <w:rsid w:val="00894A90"/>
    <w:rsid w:val="0089567D"/>
    <w:rsid w:val="008958CE"/>
    <w:rsid w:val="00897170"/>
    <w:rsid w:val="00897336"/>
    <w:rsid w:val="008978BE"/>
    <w:rsid w:val="00897B81"/>
    <w:rsid w:val="00897C17"/>
    <w:rsid w:val="008A0B83"/>
    <w:rsid w:val="008A1044"/>
    <w:rsid w:val="008A1054"/>
    <w:rsid w:val="008A1C7D"/>
    <w:rsid w:val="008A1DAA"/>
    <w:rsid w:val="008A2DD1"/>
    <w:rsid w:val="008A2E98"/>
    <w:rsid w:val="008A3238"/>
    <w:rsid w:val="008A35E2"/>
    <w:rsid w:val="008A3B45"/>
    <w:rsid w:val="008A42C7"/>
    <w:rsid w:val="008A4A0B"/>
    <w:rsid w:val="008A4D3D"/>
    <w:rsid w:val="008A5F6D"/>
    <w:rsid w:val="008A776D"/>
    <w:rsid w:val="008B0303"/>
    <w:rsid w:val="008B063C"/>
    <w:rsid w:val="008B084E"/>
    <w:rsid w:val="008B0E48"/>
    <w:rsid w:val="008B28C4"/>
    <w:rsid w:val="008B2927"/>
    <w:rsid w:val="008B2A0D"/>
    <w:rsid w:val="008B2FD1"/>
    <w:rsid w:val="008B3960"/>
    <w:rsid w:val="008B47BC"/>
    <w:rsid w:val="008B68D5"/>
    <w:rsid w:val="008B7343"/>
    <w:rsid w:val="008B771C"/>
    <w:rsid w:val="008B7B59"/>
    <w:rsid w:val="008C06C9"/>
    <w:rsid w:val="008C074C"/>
    <w:rsid w:val="008C0BB6"/>
    <w:rsid w:val="008C18A8"/>
    <w:rsid w:val="008C1E85"/>
    <w:rsid w:val="008C2821"/>
    <w:rsid w:val="008C383A"/>
    <w:rsid w:val="008C43C4"/>
    <w:rsid w:val="008C44CB"/>
    <w:rsid w:val="008C522A"/>
    <w:rsid w:val="008C61D9"/>
    <w:rsid w:val="008C6836"/>
    <w:rsid w:val="008C771C"/>
    <w:rsid w:val="008C7722"/>
    <w:rsid w:val="008C7BB0"/>
    <w:rsid w:val="008C7D74"/>
    <w:rsid w:val="008D01F4"/>
    <w:rsid w:val="008D0429"/>
    <w:rsid w:val="008D0E5B"/>
    <w:rsid w:val="008D1A7C"/>
    <w:rsid w:val="008D2524"/>
    <w:rsid w:val="008D380F"/>
    <w:rsid w:val="008D4FAE"/>
    <w:rsid w:val="008D5266"/>
    <w:rsid w:val="008D6FF7"/>
    <w:rsid w:val="008D7200"/>
    <w:rsid w:val="008D7253"/>
    <w:rsid w:val="008D7FE2"/>
    <w:rsid w:val="008E0527"/>
    <w:rsid w:val="008E06E7"/>
    <w:rsid w:val="008E0723"/>
    <w:rsid w:val="008E102F"/>
    <w:rsid w:val="008E26AC"/>
    <w:rsid w:val="008E36CE"/>
    <w:rsid w:val="008E373E"/>
    <w:rsid w:val="008E3BC4"/>
    <w:rsid w:val="008E4292"/>
    <w:rsid w:val="008E4C45"/>
    <w:rsid w:val="008E54D5"/>
    <w:rsid w:val="008E6D07"/>
    <w:rsid w:val="008F080B"/>
    <w:rsid w:val="008F0AA9"/>
    <w:rsid w:val="008F54A2"/>
    <w:rsid w:val="008F5A49"/>
    <w:rsid w:val="008F6154"/>
    <w:rsid w:val="008F7EE1"/>
    <w:rsid w:val="0090084B"/>
    <w:rsid w:val="009014B0"/>
    <w:rsid w:val="00901F97"/>
    <w:rsid w:val="00902570"/>
    <w:rsid w:val="00902B3D"/>
    <w:rsid w:val="00902BD1"/>
    <w:rsid w:val="00902F10"/>
    <w:rsid w:val="00903261"/>
    <w:rsid w:val="00903F17"/>
    <w:rsid w:val="009043E3"/>
    <w:rsid w:val="00904BAA"/>
    <w:rsid w:val="0090560B"/>
    <w:rsid w:val="00905E5E"/>
    <w:rsid w:val="0090611A"/>
    <w:rsid w:val="0090658E"/>
    <w:rsid w:val="00906594"/>
    <w:rsid w:val="009065F1"/>
    <w:rsid w:val="00906A64"/>
    <w:rsid w:val="0090712F"/>
    <w:rsid w:val="00907240"/>
    <w:rsid w:val="00910072"/>
    <w:rsid w:val="009103D7"/>
    <w:rsid w:val="009107E5"/>
    <w:rsid w:val="00911131"/>
    <w:rsid w:val="00911BA6"/>
    <w:rsid w:val="00912C41"/>
    <w:rsid w:val="00912F22"/>
    <w:rsid w:val="00913099"/>
    <w:rsid w:val="009143C9"/>
    <w:rsid w:val="009146DD"/>
    <w:rsid w:val="00914B3A"/>
    <w:rsid w:val="0091505B"/>
    <w:rsid w:val="00916036"/>
    <w:rsid w:val="0091772C"/>
    <w:rsid w:val="0092003E"/>
    <w:rsid w:val="009201E9"/>
    <w:rsid w:val="00920575"/>
    <w:rsid w:val="0092160D"/>
    <w:rsid w:val="00921AFF"/>
    <w:rsid w:val="0092211F"/>
    <w:rsid w:val="0092215A"/>
    <w:rsid w:val="00922257"/>
    <w:rsid w:val="00922A62"/>
    <w:rsid w:val="0092324F"/>
    <w:rsid w:val="0092472B"/>
    <w:rsid w:val="0092501F"/>
    <w:rsid w:val="009250FF"/>
    <w:rsid w:val="00926961"/>
    <w:rsid w:val="0092770F"/>
    <w:rsid w:val="009321AB"/>
    <w:rsid w:val="00932425"/>
    <w:rsid w:val="0093315F"/>
    <w:rsid w:val="0093324E"/>
    <w:rsid w:val="009335D0"/>
    <w:rsid w:val="00933DE9"/>
    <w:rsid w:val="00934B5F"/>
    <w:rsid w:val="009351F2"/>
    <w:rsid w:val="0093648C"/>
    <w:rsid w:val="00937A91"/>
    <w:rsid w:val="00937D8E"/>
    <w:rsid w:val="00937D8F"/>
    <w:rsid w:val="00940648"/>
    <w:rsid w:val="0094074E"/>
    <w:rsid w:val="0094147C"/>
    <w:rsid w:val="00942597"/>
    <w:rsid w:val="00944017"/>
    <w:rsid w:val="00945DAB"/>
    <w:rsid w:val="009502FF"/>
    <w:rsid w:val="009505D6"/>
    <w:rsid w:val="009508DB"/>
    <w:rsid w:val="00950A1A"/>
    <w:rsid w:val="00950EAC"/>
    <w:rsid w:val="00951920"/>
    <w:rsid w:val="0095287E"/>
    <w:rsid w:val="00953291"/>
    <w:rsid w:val="0095371F"/>
    <w:rsid w:val="00953A09"/>
    <w:rsid w:val="00953EBB"/>
    <w:rsid w:val="0095417C"/>
    <w:rsid w:val="009548A7"/>
    <w:rsid w:val="00954D63"/>
    <w:rsid w:val="009565C6"/>
    <w:rsid w:val="00957D4A"/>
    <w:rsid w:val="00960F77"/>
    <w:rsid w:val="009610A4"/>
    <w:rsid w:val="0096156F"/>
    <w:rsid w:val="00961B76"/>
    <w:rsid w:val="00961D42"/>
    <w:rsid w:val="00961F08"/>
    <w:rsid w:val="00962A2F"/>
    <w:rsid w:val="00962BB7"/>
    <w:rsid w:val="00962DDA"/>
    <w:rsid w:val="00962E1D"/>
    <w:rsid w:val="00963AC4"/>
    <w:rsid w:val="009642AB"/>
    <w:rsid w:val="00964D6F"/>
    <w:rsid w:val="00964DE8"/>
    <w:rsid w:val="009656A3"/>
    <w:rsid w:val="009660E1"/>
    <w:rsid w:val="00966106"/>
    <w:rsid w:val="00967149"/>
    <w:rsid w:val="00970C91"/>
    <w:rsid w:val="009713BE"/>
    <w:rsid w:val="009719C3"/>
    <w:rsid w:val="00973C2B"/>
    <w:rsid w:val="00973C53"/>
    <w:rsid w:val="00973D5A"/>
    <w:rsid w:val="00973ECA"/>
    <w:rsid w:val="00974319"/>
    <w:rsid w:val="00974D64"/>
    <w:rsid w:val="00976E6A"/>
    <w:rsid w:val="00977B29"/>
    <w:rsid w:val="00980EDA"/>
    <w:rsid w:val="00981999"/>
    <w:rsid w:val="00982832"/>
    <w:rsid w:val="00983151"/>
    <w:rsid w:val="00983538"/>
    <w:rsid w:val="00984159"/>
    <w:rsid w:val="0098441C"/>
    <w:rsid w:val="0098448E"/>
    <w:rsid w:val="00984758"/>
    <w:rsid w:val="00984840"/>
    <w:rsid w:val="00984E78"/>
    <w:rsid w:val="00984F4C"/>
    <w:rsid w:val="009862E8"/>
    <w:rsid w:val="00986AC5"/>
    <w:rsid w:val="00986D4A"/>
    <w:rsid w:val="00986E34"/>
    <w:rsid w:val="0099092E"/>
    <w:rsid w:val="00991523"/>
    <w:rsid w:val="00991581"/>
    <w:rsid w:val="009916BF"/>
    <w:rsid w:val="009916DF"/>
    <w:rsid w:val="00991CA5"/>
    <w:rsid w:val="009932E8"/>
    <w:rsid w:val="0099389D"/>
    <w:rsid w:val="00994843"/>
    <w:rsid w:val="00994CAF"/>
    <w:rsid w:val="00994D0A"/>
    <w:rsid w:val="00994D24"/>
    <w:rsid w:val="00994F60"/>
    <w:rsid w:val="00995E4E"/>
    <w:rsid w:val="009973B8"/>
    <w:rsid w:val="00997AD8"/>
    <w:rsid w:val="009A0109"/>
    <w:rsid w:val="009A0239"/>
    <w:rsid w:val="009A0261"/>
    <w:rsid w:val="009A1AD4"/>
    <w:rsid w:val="009A1C9F"/>
    <w:rsid w:val="009A1E1F"/>
    <w:rsid w:val="009A2129"/>
    <w:rsid w:val="009A2974"/>
    <w:rsid w:val="009A2C5E"/>
    <w:rsid w:val="009A3CE2"/>
    <w:rsid w:val="009A41AD"/>
    <w:rsid w:val="009A41F0"/>
    <w:rsid w:val="009A487F"/>
    <w:rsid w:val="009A4967"/>
    <w:rsid w:val="009A4E2C"/>
    <w:rsid w:val="009A56C9"/>
    <w:rsid w:val="009A615A"/>
    <w:rsid w:val="009A6447"/>
    <w:rsid w:val="009A6586"/>
    <w:rsid w:val="009A6BA5"/>
    <w:rsid w:val="009A7DB9"/>
    <w:rsid w:val="009B027C"/>
    <w:rsid w:val="009B0B75"/>
    <w:rsid w:val="009B1E67"/>
    <w:rsid w:val="009B2347"/>
    <w:rsid w:val="009B320B"/>
    <w:rsid w:val="009B32C3"/>
    <w:rsid w:val="009B3AFD"/>
    <w:rsid w:val="009B44E2"/>
    <w:rsid w:val="009B49FB"/>
    <w:rsid w:val="009B4E10"/>
    <w:rsid w:val="009B565B"/>
    <w:rsid w:val="009B6640"/>
    <w:rsid w:val="009B7514"/>
    <w:rsid w:val="009C18A7"/>
    <w:rsid w:val="009C1F1A"/>
    <w:rsid w:val="009C3DF1"/>
    <w:rsid w:val="009C4652"/>
    <w:rsid w:val="009C4AA8"/>
    <w:rsid w:val="009C53DE"/>
    <w:rsid w:val="009C6249"/>
    <w:rsid w:val="009C65A4"/>
    <w:rsid w:val="009C76D0"/>
    <w:rsid w:val="009D036F"/>
    <w:rsid w:val="009D09F1"/>
    <w:rsid w:val="009D10A9"/>
    <w:rsid w:val="009D1AEA"/>
    <w:rsid w:val="009D31B3"/>
    <w:rsid w:val="009D3229"/>
    <w:rsid w:val="009D335B"/>
    <w:rsid w:val="009D35FC"/>
    <w:rsid w:val="009D5A6F"/>
    <w:rsid w:val="009D6CDE"/>
    <w:rsid w:val="009D74EE"/>
    <w:rsid w:val="009D761D"/>
    <w:rsid w:val="009D79C7"/>
    <w:rsid w:val="009D7EFF"/>
    <w:rsid w:val="009E04B5"/>
    <w:rsid w:val="009E11EB"/>
    <w:rsid w:val="009E2188"/>
    <w:rsid w:val="009E2E49"/>
    <w:rsid w:val="009E3401"/>
    <w:rsid w:val="009E3C67"/>
    <w:rsid w:val="009E4C4B"/>
    <w:rsid w:val="009E4DD4"/>
    <w:rsid w:val="009E4E6A"/>
    <w:rsid w:val="009E5857"/>
    <w:rsid w:val="009E610C"/>
    <w:rsid w:val="009E6134"/>
    <w:rsid w:val="009E7705"/>
    <w:rsid w:val="009E7C67"/>
    <w:rsid w:val="009F0369"/>
    <w:rsid w:val="009F0380"/>
    <w:rsid w:val="009F2543"/>
    <w:rsid w:val="009F3A7F"/>
    <w:rsid w:val="009F3D35"/>
    <w:rsid w:val="009F3EF2"/>
    <w:rsid w:val="009F3F24"/>
    <w:rsid w:val="009F3F69"/>
    <w:rsid w:val="009F481D"/>
    <w:rsid w:val="009F7231"/>
    <w:rsid w:val="009F7948"/>
    <w:rsid w:val="00A0009B"/>
    <w:rsid w:val="00A00111"/>
    <w:rsid w:val="00A0082B"/>
    <w:rsid w:val="00A00D2B"/>
    <w:rsid w:val="00A00EDC"/>
    <w:rsid w:val="00A029CB"/>
    <w:rsid w:val="00A03ED4"/>
    <w:rsid w:val="00A0421A"/>
    <w:rsid w:val="00A0425B"/>
    <w:rsid w:val="00A0575E"/>
    <w:rsid w:val="00A05EEE"/>
    <w:rsid w:val="00A06064"/>
    <w:rsid w:val="00A10328"/>
    <w:rsid w:val="00A10385"/>
    <w:rsid w:val="00A106BB"/>
    <w:rsid w:val="00A10DC5"/>
    <w:rsid w:val="00A110CB"/>
    <w:rsid w:val="00A1166B"/>
    <w:rsid w:val="00A1183D"/>
    <w:rsid w:val="00A11EB0"/>
    <w:rsid w:val="00A120FD"/>
    <w:rsid w:val="00A12823"/>
    <w:rsid w:val="00A12D3C"/>
    <w:rsid w:val="00A1383B"/>
    <w:rsid w:val="00A14148"/>
    <w:rsid w:val="00A14268"/>
    <w:rsid w:val="00A14A62"/>
    <w:rsid w:val="00A15B9E"/>
    <w:rsid w:val="00A161D9"/>
    <w:rsid w:val="00A1674C"/>
    <w:rsid w:val="00A16804"/>
    <w:rsid w:val="00A17C58"/>
    <w:rsid w:val="00A2033A"/>
    <w:rsid w:val="00A2051D"/>
    <w:rsid w:val="00A20E99"/>
    <w:rsid w:val="00A210B7"/>
    <w:rsid w:val="00A21BD3"/>
    <w:rsid w:val="00A2214D"/>
    <w:rsid w:val="00A2222D"/>
    <w:rsid w:val="00A22BD1"/>
    <w:rsid w:val="00A23177"/>
    <w:rsid w:val="00A23753"/>
    <w:rsid w:val="00A23A1A"/>
    <w:rsid w:val="00A2417D"/>
    <w:rsid w:val="00A24525"/>
    <w:rsid w:val="00A24F91"/>
    <w:rsid w:val="00A271BA"/>
    <w:rsid w:val="00A273EB"/>
    <w:rsid w:val="00A30BED"/>
    <w:rsid w:val="00A30ED0"/>
    <w:rsid w:val="00A3162F"/>
    <w:rsid w:val="00A31B59"/>
    <w:rsid w:val="00A3232C"/>
    <w:rsid w:val="00A323F0"/>
    <w:rsid w:val="00A332EC"/>
    <w:rsid w:val="00A33927"/>
    <w:rsid w:val="00A33DC1"/>
    <w:rsid w:val="00A34CB3"/>
    <w:rsid w:val="00A357BE"/>
    <w:rsid w:val="00A3592A"/>
    <w:rsid w:val="00A35C0E"/>
    <w:rsid w:val="00A368DC"/>
    <w:rsid w:val="00A37000"/>
    <w:rsid w:val="00A40BCA"/>
    <w:rsid w:val="00A40EAB"/>
    <w:rsid w:val="00A4100D"/>
    <w:rsid w:val="00A419C5"/>
    <w:rsid w:val="00A41C9A"/>
    <w:rsid w:val="00A430BB"/>
    <w:rsid w:val="00A43367"/>
    <w:rsid w:val="00A43F81"/>
    <w:rsid w:val="00A4456E"/>
    <w:rsid w:val="00A45446"/>
    <w:rsid w:val="00A45C25"/>
    <w:rsid w:val="00A46755"/>
    <w:rsid w:val="00A46856"/>
    <w:rsid w:val="00A472F2"/>
    <w:rsid w:val="00A47725"/>
    <w:rsid w:val="00A4785C"/>
    <w:rsid w:val="00A5035B"/>
    <w:rsid w:val="00A50EE4"/>
    <w:rsid w:val="00A516F2"/>
    <w:rsid w:val="00A51710"/>
    <w:rsid w:val="00A51F63"/>
    <w:rsid w:val="00A53227"/>
    <w:rsid w:val="00A54FC6"/>
    <w:rsid w:val="00A55861"/>
    <w:rsid w:val="00A56A5A"/>
    <w:rsid w:val="00A57FB3"/>
    <w:rsid w:val="00A60042"/>
    <w:rsid w:val="00A6076D"/>
    <w:rsid w:val="00A61AC7"/>
    <w:rsid w:val="00A61F8F"/>
    <w:rsid w:val="00A62700"/>
    <w:rsid w:val="00A631AB"/>
    <w:rsid w:val="00A64BDA"/>
    <w:rsid w:val="00A65610"/>
    <w:rsid w:val="00A65674"/>
    <w:rsid w:val="00A65F39"/>
    <w:rsid w:val="00A67E07"/>
    <w:rsid w:val="00A70702"/>
    <w:rsid w:val="00A709A9"/>
    <w:rsid w:val="00A70A90"/>
    <w:rsid w:val="00A718C7"/>
    <w:rsid w:val="00A75232"/>
    <w:rsid w:val="00A7541B"/>
    <w:rsid w:val="00A75488"/>
    <w:rsid w:val="00A75FCF"/>
    <w:rsid w:val="00A76124"/>
    <w:rsid w:val="00A76E71"/>
    <w:rsid w:val="00A811B6"/>
    <w:rsid w:val="00A8141A"/>
    <w:rsid w:val="00A81709"/>
    <w:rsid w:val="00A81F7E"/>
    <w:rsid w:val="00A8213F"/>
    <w:rsid w:val="00A82688"/>
    <w:rsid w:val="00A827AC"/>
    <w:rsid w:val="00A82C55"/>
    <w:rsid w:val="00A8381E"/>
    <w:rsid w:val="00A8393A"/>
    <w:rsid w:val="00A83E35"/>
    <w:rsid w:val="00A84B53"/>
    <w:rsid w:val="00A84FC4"/>
    <w:rsid w:val="00A85172"/>
    <w:rsid w:val="00A85640"/>
    <w:rsid w:val="00A858B4"/>
    <w:rsid w:val="00A85B9D"/>
    <w:rsid w:val="00A86EB3"/>
    <w:rsid w:val="00A87422"/>
    <w:rsid w:val="00A8745C"/>
    <w:rsid w:val="00A87581"/>
    <w:rsid w:val="00A877C2"/>
    <w:rsid w:val="00A87BFB"/>
    <w:rsid w:val="00A87C1F"/>
    <w:rsid w:val="00A87C7F"/>
    <w:rsid w:val="00A90001"/>
    <w:rsid w:val="00A90605"/>
    <w:rsid w:val="00A90CFF"/>
    <w:rsid w:val="00A91374"/>
    <w:rsid w:val="00A93E73"/>
    <w:rsid w:val="00A93F2C"/>
    <w:rsid w:val="00A940CC"/>
    <w:rsid w:val="00A940D0"/>
    <w:rsid w:val="00A94C95"/>
    <w:rsid w:val="00A95B34"/>
    <w:rsid w:val="00A95E4E"/>
    <w:rsid w:val="00AA0032"/>
    <w:rsid w:val="00AA0131"/>
    <w:rsid w:val="00AA0C82"/>
    <w:rsid w:val="00AA0E68"/>
    <w:rsid w:val="00AA0FB3"/>
    <w:rsid w:val="00AA2654"/>
    <w:rsid w:val="00AA273E"/>
    <w:rsid w:val="00AA2E40"/>
    <w:rsid w:val="00AA31D2"/>
    <w:rsid w:val="00AA351D"/>
    <w:rsid w:val="00AA4260"/>
    <w:rsid w:val="00AA4921"/>
    <w:rsid w:val="00AA4984"/>
    <w:rsid w:val="00AA4BDB"/>
    <w:rsid w:val="00AA588E"/>
    <w:rsid w:val="00AA5A2B"/>
    <w:rsid w:val="00AA5C64"/>
    <w:rsid w:val="00AA655C"/>
    <w:rsid w:val="00AA6FFE"/>
    <w:rsid w:val="00AB00A3"/>
    <w:rsid w:val="00AB0A76"/>
    <w:rsid w:val="00AB10C5"/>
    <w:rsid w:val="00AB14DE"/>
    <w:rsid w:val="00AB1D97"/>
    <w:rsid w:val="00AB285A"/>
    <w:rsid w:val="00AB32E0"/>
    <w:rsid w:val="00AB35D1"/>
    <w:rsid w:val="00AB4604"/>
    <w:rsid w:val="00AB48A3"/>
    <w:rsid w:val="00AB50C5"/>
    <w:rsid w:val="00AB5139"/>
    <w:rsid w:val="00AB5C7E"/>
    <w:rsid w:val="00AB7992"/>
    <w:rsid w:val="00AB7EE7"/>
    <w:rsid w:val="00AC00B4"/>
    <w:rsid w:val="00AC0377"/>
    <w:rsid w:val="00AC0624"/>
    <w:rsid w:val="00AC0B9C"/>
    <w:rsid w:val="00AC17A7"/>
    <w:rsid w:val="00AC2833"/>
    <w:rsid w:val="00AC4675"/>
    <w:rsid w:val="00AC4C0F"/>
    <w:rsid w:val="00AC5E0E"/>
    <w:rsid w:val="00AC6D75"/>
    <w:rsid w:val="00AC7A8C"/>
    <w:rsid w:val="00AC7B4E"/>
    <w:rsid w:val="00AD01A6"/>
    <w:rsid w:val="00AD0727"/>
    <w:rsid w:val="00AD1DF5"/>
    <w:rsid w:val="00AD1FE8"/>
    <w:rsid w:val="00AD20AD"/>
    <w:rsid w:val="00AD35D2"/>
    <w:rsid w:val="00AD3958"/>
    <w:rsid w:val="00AD4122"/>
    <w:rsid w:val="00AD46A2"/>
    <w:rsid w:val="00AD5248"/>
    <w:rsid w:val="00AD52B9"/>
    <w:rsid w:val="00AD5374"/>
    <w:rsid w:val="00AD540E"/>
    <w:rsid w:val="00AD5C55"/>
    <w:rsid w:val="00AD6790"/>
    <w:rsid w:val="00AE1164"/>
    <w:rsid w:val="00AE1BD4"/>
    <w:rsid w:val="00AE2136"/>
    <w:rsid w:val="00AE2F6E"/>
    <w:rsid w:val="00AE33F6"/>
    <w:rsid w:val="00AE4984"/>
    <w:rsid w:val="00AE4B9E"/>
    <w:rsid w:val="00AE56AC"/>
    <w:rsid w:val="00AE6133"/>
    <w:rsid w:val="00AE6AFE"/>
    <w:rsid w:val="00AE7843"/>
    <w:rsid w:val="00AE7A85"/>
    <w:rsid w:val="00AE7BE9"/>
    <w:rsid w:val="00AF0501"/>
    <w:rsid w:val="00AF0823"/>
    <w:rsid w:val="00AF1306"/>
    <w:rsid w:val="00AF207F"/>
    <w:rsid w:val="00AF20AB"/>
    <w:rsid w:val="00AF25B4"/>
    <w:rsid w:val="00AF37BA"/>
    <w:rsid w:val="00AF3D31"/>
    <w:rsid w:val="00AF438F"/>
    <w:rsid w:val="00AF47C8"/>
    <w:rsid w:val="00AF4E3D"/>
    <w:rsid w:val="00AF54A5"/>
    <w:rsid w:val="00AF5DB5"/>
    <w:rsid w:val="00AF6038"/>
    <w:rsid w:val="00AF67AB"/>
    <w:rsid w:val="00AF6C16"/>
    <w:rsid w:val="00AF7CAA"/>
    <w:rsid w:val="00B01CCB"/>
    <w:rsid w:val="00B03C77"/>
    <w:rsid w:val="00B04325"/>
    <w:rsid w:val="00B04933"/>
    <w:rsid w:val="00B04CED"/>
    <w:rsid w:val="00B0605C"/>
    <w:rsid w:val="00B06BD5"/>
    <w:rsid w:val="00B07030"/>
    <w:rsid w:val="00B0745A"/>
    <w:rsid w:val="00B10184"/>
    <w:rsid w:val="00B10589"/>
    <w:rsid w:val="00B109AD"/>
    <w:rsid w:val="00B114B7"/>
    <w:rsid w:val="00B11EF2"/>
    <w:rsid w:val="00B13F6B"/>
    <w:rsid w:val="00B14134"/>
    <w:rsid w:val="00B14292"/>
    <w:rsid w:val="00B16883"/>
    <w:rsid w:val="00B17302"/>
    <w:rsid w:val="00B17A85"/>
    <w:rsid w:val="00B17ECD"/>
    <w:rsid w:val="00B2048D"/>
    <w:rsid w:val="00B20F00"/>
    <w:rsid w:val="00B212C2"/>
    <w:rsid w:val="00B22055"/>
    <w:rsid w:val="00B22523"/>
    <w:rsid w:val="00B2324A"/>
    <w:rsid w:val="00B23310"/>
    <w:rsid w:val="00B237C5"/>
    <w:rsid w:val="00B245EB"/>
    <w:rsid w:val="00B2527F"/>
    <w:rsid w:val="00B25593"/>
    <w:rsid w:val="00B25684"/>
    <w:rsid w:val="00B25770"/>
    <w:rsid w:val="00B2579B"/>
    <w:rsid w:val="00B25B2F"/>
    <w:rsid w:val="00B25D29"/>
    <w:rsid w:val="00B25EFA"/>
    <w:rsid w:val="00B26C1E"/>
    <w:rsid w:val="00B31384"/>
    <w:rsid w:val="00B313C7"/>
    <w:rsid w:val="00B31B02"/>
    <w:rsid w:val="00B32CF2"/>
    <w:rsid w:val="00B33C70"/>
    <w:rsid w:val="00B33CAE"/>
    <w:rsid w:val="00B343D6"/>
    <w:rsid w:val="00B35A28"/>
    <w:rsid w:val="00B36CD2"/>
    <w:rsid w:val="00B36D6A"/>
    <w:rsid w:val="00B36E1B"/>
    <w:rsid w:val="00B37225"/>
    <w:rsid w:val="00B418EA"/>
    <w:rsid w:val="00B41DF8"/>
    <w:rsid w:val="00B4238C"/>
    <w:rsid w:val="00B42AAC"/>
    <w:rsid w:val="00B43DA4"/>
    <w:rsid w:val="00B4494D"/>
    <w:rsid w:val="00B44BD7"/>
    <w:rsid w:val="00B44D27"/>
    <w:rsid w:val="00B45A5D"/>
    <w:rsid w:val="00B468AB"/>
    <w:rsid w:val="00B46960"/>
    <w:rsid w:val="00B46D0D"/>
    <w:rsid w:val="00B470B8"/>
    <w:rsid w:val="00B47C02"/>
    <w:rsid w:val="00B47DA0"/>
    <w:rsid w:val="00B5110E"/>
    <w:rsid w:val="00B51FA9"/>
    <w:rsid w:val="00B51FDA"/>
    <w:rsid w:val="00B52229"/>
    <w:rsid w:val="00B52C6F"/>
    <w:rsid w:val="00B53635"/>
    <w:rsid w:val="00B53700"/>
    <w:rsid w:val="00B53C90"/>
    <w:rsid w:val="00B541A8"/>
    <w:rsid w:val="00B5462A"/>
    <w:rsid w:val="00B54684"/>
    <w:rsid w:val="00B54D5D"/>
    <w:rsid w:val="00B55501"/>
    <w:rsid w:val="00B55A2D"/>
    <w:rsid w:val="00B564A1"/>
    <w:rsid w:val="00B56610"/>
    <w:rsid w:val="00B56CA6"/>
    <w:rsid w:val="00B57214"/>
    <w:rsid w:val="00B57F49"/>
    <w:rsid w:val="00B60354"/>
    <w:rsid w:val="00B60EE8"/>
    <w:rsid w:val="00B610AA"/>
    <w:rsid w:val="00B6211B"/>
    <w:rsid w:val="00B62724"/>
    <w:rsid w:val="00B6282D"/>
    <w:rsid w:val="00B62ACC"/>
    <w:rsid w:val="00B6301F"/>
    <w:rsid w:val="00B6303E"/>
    <w:rsid w:val="00B64051"/>
    <w:rsid w:val="00B64D07"/>
    <w:rsid w:val="00B664D1"/>
    <w:rsid w:val="00B66982"/>
    <w:rsid w:val="00B675A0"/>
    <w:rsid w:val="00B7060D"/>
    <w:rsid w:val="00B70AFA"/>
    <w:rsid w:val="00B70D2D"/>
    <w:rsid w:val="00B70F90"/>
    <w:rsid w:val="00B71366"/>
    <w:rsid w:val="00B72055"/>
    <w:rsid w:val="00B72EE1"/>
    <w:rsid w:val="00B7457B"/>
    <w:rsid w:val="00B74E86"/>
    <w:rsid w:val="00B75C14"/>
    <w:rsid w:val="00B76BD4"/>
    <w:rsid w:val="00B76D14"/>
    <w:rsid w:val="00B76D1F"/>
    <w:rsid w:val="00B771F9"/>
    <w:rsid w:val="00B8006B"/>
    <w:rsid w:val="00B803BE"/>
    <w:rsid w:val="00B805AF"/>
    <w:rsid w:val="00B80B3E"/>
    <w:rsid w:val="00B81479"/>
    <w:rsid w:val="00B82ADA"/>
    <w:rsid w:val="00B83342"/>
    <w:rsid w:val="00B83934"/>
    <w:rsid w:val="00B83BA7"/>
    <w:rsid w:val="00B83FAC"/>
    <w:rsid w:val="00B8482E"/>
    <w:rsid w:val="00B85231"/>
    <w:rsid w:val="00B853BD"/>
    <w:rsid w:val="00B85EC2"/>
    <w:rsid w:val="00B9106F"/>
    <w:rsid w:val="00B91251"/>
    <w:rsid w:val="00B919D5"/>
    <w:rsid w:val="00B92328"/>
    <w:rsid w:val="00B92724"/>
    <w:rsid w:val="00B92E3B"/>
    <w:rsid w:val="00B932EA"/>
    <w:rsid w:val="00B93611"/>
    <w:rsid w:val="00B9372B"/>
    <w:rsid w:val="00B9405A"/>
    <w:rsid w:val="00B94AEE"/>
    <w:rsid w:val="00B94C8B"/>
    <w:rsid w:val="00B9577B"/>
    <w:rsid w:val="00B9674E"/>
    <w:rsid w:val="00B96DD0"/>
    <w:rsid w:val="00B973EC"/>
    <w:rsid w:val="00B976B1"/>
    <w:rsid w:val="00BA00F5"/>
    <w:rsid w:val="00BA0182"/>
    <w:rsid w:val="00BA13B3"/>
    <w:rsid w:val="00BA18AD"/>
    <w:rsid w:val="00BA24DB"/>
    <w:rsid w:val="00BA2D80"/>
    <w:rsid w:val="00BA3A4A"/>
    <w:rsid w:val="00BA42CC"/>
    <w:rsid w:val="00BA4489"/>
    <w:rsid w:val="00BA5012"/>
    <w:rsid w:val="00BA50B1"/>
    <w:rsid w:val="00BA58A0"/>
    <w:rsid w:val="00BA5F23"/>
    <w:rsid w:val="00BA6EDA"/>
    <w:rsid w:val="00BA7396"/>
    <w:rsid w:val="00BA74BF"/>
    <w:rsid w:val="00BA7BA5"/>
    <w:rsid w:val="00BA7BF8"/>
    <w:rsid w:val="00BB0597"/>
    <w:rsid w:val="00BB0D81"/>
    <w:rsid w:val="00BB1133"/>
    <w:rsid w:val="00BB19C6"/>
    <w:rsid w:val="00BB21EB"/>
    <w:rsid w:val="00BB2506"/>
    <w:rsid w:val="00BB3283"/>
    <w:rsid w:val="00BB3B87"/>
    <w:rsid w:val="00BB3C37"/>
    <w:rsid w:val="00BB3D77"/>
    <w:rsid w:val="00BB453E"/>
    <w:rsid w:val="00BB5AE4"/>
    <w:rsid w:val="00BB609D"/>
    <w:rsid w:val="00BB6410"/>
    <w:rsid w:val="00BB6C47"/>
    <w:rsid w:val="00BB6ED7"/>
    <w:rsid w:val="00BB7515"/>
    <w:rsid w:val="00BB7D82"/>
    <w:rsid w:val="00BB7EF6"/>
    <w:rsid w:val="00BC04AC"/>
    <w:rsid w:val="00BC06C8"/>
    <w:rsid w:val="00BC0D02"/>
    <w:rsid w:val="00BC2487"/>
    <w:rsid w:val="00BC3141"/>
    <w:rsid w:val="00BC316C"/>
    <w:rsid w:val="00BC33BC"/>
    <w:rsid w:val="00BC356F"/>
    <w:rsid w:val="00BC36F9"/>
    <w:rsid w:val="00BC415D"/>
    <w:rsid w:val="00BC4BA8"/>
    <w:rsid w:val="00BC5584"/>
    <w:rsid w:val="00BC5F88"/>
    <w:rsid w:val="00BC72D2"/>
    <w:rsid w:val="00BC732E"/>
    <w:rsid w:val="00BC75DB"/>
    <w:rsid w:val="00BC7963"/>
    <w:rsid w:val="00BC79DC"/>
    <w:rsid w:val="00BD0289"/>
    <w:rsid w:val="00BD06F3"/>
    <w:rsid w:val="00BD1803"/>
    <w:rsid w:val="00BD1CA4"/>
    <w:rsid w:val="00BD22D7"/>
    <w:rsid w:val="00BD27D6"/>
    <w:rsid w:val="00BD2938"/>
    <w:rsid w:val="00BD2F9A"/>
    <w:rsid w:val="00BD31E1"/>
    <w:rsid w:val="00BD4206"/>
    <w:rsid w:val="00BD456C"/>
    <w:rsid w:val="00BD4910"/>
    <w:rsid w:val="00BD4B54"/>
    <w:rsid w:val="00BD4C1A"/>
    <w:rsid w:val="00BD50CE"/>
    <w:rsid w:val="00BD5588"/>
    <w:rsid w:val="00BD5773"/>
    <w:rsid w:val="00BD7545"/>
    <w:rsid w:val="00BE018C"/>
    <w:rsid w:val="00BE0421"/>
    <w:rsid w:val="00BE0746"/>
    <w:rsid w:val="00BE120B"/>
    <w:rsid w:val="00BE18CD"/>
    <w:rsid w:val="00BE2061"/>
    <w:rsid w:val="00BE2CB5"/>
    <w:rsid w:val="00BE316F"/>
    <w:rsid w:val="00BE4E46"/>
    <w:rsid w:val="00BE5183"/>
    <w:rsid w:val="00BE53D4"/>
    <w:rsid w:val="00BE5785"/>
    <w:rsid w:val="00BE5C02"/>
    <w:rsid w:val="00BE6876"/>
    <w:rsid w:val="00BE69D0"/>
    <w:rsid w:val="00BE6BA2"/>
    <w:rsid w:val="00BE7711"/>
    <w:rsid w:val="00BE7AFA"/>
    <w:rsid w:val="00BF0083"/>
    <w:rsid w:val="00BF0337"/>
    <w:rsid w:val="00BF0380"/>
    <w:rsid w:val="00BF0BC5"/>
    <w:rsid w:val="00BF0EF8"/>
    <w:rsid w:val="00BF1BA8"/>
    <w:rsid w:val="00BF22B4"/>
    <w:rsid w:val="00BF3CCE"/>
    <w:rsid w:val="00BF45AF"/>
    <w:rsid w:val="00BF587F"/>
    <w:rsid w:val="00BF5DA7"/>
    <w:rsid w:val="00BF6B60"/>
    <w:rsid w:val="00BF6BB2"/>
    <w:rsid w:val="00C0059D"/>
    <w:rsid w:val="00C00C94"/>
    <w:rsid w:val="00C010F7"/>
    <w:rsid w:val="00C01483"/>
    <w:rsid w:val="00C01635"/>
    <w:rsid w:val="00C01AE9"/>
    <w:rsid w:val="00C0235B"/>
    <w:rsid w:val="00C02CC6"/>
    <w:rsid w:val="00C03E86"/>
    <w:rsid w:val="00C0435A"/>
    <w:rsid w:val="00C04CB9"/>
    <w:rsid w:val="00C0501D"/>
    <w:rsid w:val="00C0539E"/>
    <w:rsid w:val="00C05943"/>
    <w:rsid w:val="00C06343"/>
    <w:rsid w:val="00C07082"/>
    <w:rsid w:val="00C07D95"/>
    <w:rsid w:val="00C1068E"/>
    <w:rsid w:val="00C1173B"/>
    <w:rsid w:val="00C117D5"/>
    <w:rsid w:val="00C119D8"/>
    <w:rsid w:val="00C1239C"/>
    <w:rsid w:val="00C126B1"/>
    <w:rsid w:val="00C12701"/>
    <w:rsid w:val="00C12ECF"/>
    <w:rsid w:val="00C13410"/>
    <w:rsid w:val="00C13F49"/>
    <w:rsid w:val="00C14AB8"/>
    <w:rsid w:val="00C16B4F"/>
    <w:rsid w:val="00C16DD2"/>
    <w:rsid w:val="00C16E4F"/>
    <w:rsid w:val="00C1703A"/>
    <w:rsid w:val="00C17844"/>
    <w:rsid w:val="00C20296"/>
    <w:rsid w:val="00C20AA2"/>
    <w:rsid w:val="00C20CBF"/>
    <w:rsid w:val="00C218A7"/>
    <w:rsid w:val="00C21DF3"/>
    <w:rsid w:val="00C2258B"/>
    <w:rsid w:val="00C228F9"/>
    <w:rsid w:val="00C2298B"/>
    <w:rsid w:val="00C22DFC"/>
    <w:rsid w:val="00C2376C"/>
    <w:rsid w:val="00C24177"/>
    <w:rsid w:val="00C253F1"/>
    <w:rsid w:val="00C26BEA"/>
    <w:rsid w:val="00C27055"/>
    <w:rsid w:val="00C305DF"/>
    <w:rsid w:val="00C30B81"/>
    <w:rsid w:val="00C30CF0"/>
    <w:rsid w:val="00C312F0"/>
    <w:rsid w:val="00C31A01"/>
    <w:rsid w:val="00C329F5"/>
    <w:rsid w:val="00C330E9"/>
    <w:rsid w:val="00C33E1E"/>
    <w:rsid w:val="00C34471"/>
    <w:rsid w:val="00C34808"/>
    <w:rsid w:val="00C34881"/>
    <w:rsid w:val="00C34913"/>
    <w:rsid w:val="00C34C32"/>
    <w:rsid w:val="00C3522A"/>
    <w:rsid w:val="00C35504"/>
    <w:rsid w:val="00C35B9F"/>
    <w:rsid w:val="00C35F9C"/>
    <w:rsid w:val="00C3636C"/>
    <w:rsid w:val="00C3737A"/>
    <w:rsid w:val="00C37892"/>
    <w:rsid w:val="00C3796D"/>
    <w:rsid w:val="00C40419"/>
    <w:rsid w:val="00C40589"/>
    <w:rsid w:val="00C40BC1"/>
    <w:rsid w:val="00C40E9C"/>
    <w:rsid w:val="00C41814"/>
    <w:rsid w:val="00C41A1F"/>
    <w:rsid w:val="00C42393"/>
    <w:rsid w:val="00C42AF1"/>
    <w:rsid w:val="00C433C5"/>
    <w:rsid w:val="00C43D09"/>
    <w:rsid w:val="00C452D7"/>
    <w:rsid w:val="00C45F98"/>
    <w:rsid w:val="00C462F3"/>
    <w:rsid w:val="00C464C3"/>
    <w:rsid w:val="00C46845"/>
    <w:rsid w:val="00C473EE"/>
    <w:rsid w:val="00C477C4"/>
    <w:rsid w:val="00C479F0"/>
    <w:rsid w:val="00C47D02"/>
    <w:rsid w:val="00C50705"/>
    <w:rsid w:val="00C50E35"/>
    <w:rsid w:val="00C50FA7"/>
    <w:rsid w:val="00C519D2"/>
    <w:rsid w:val="00C51BB2"/>
    <w:rsid w:val="00C51EAB"/>
    <w:rsid w:val="00C52C97"/>
    <w:rsid w:val="00C53866"/>
    <w:rsid w:val="00C5473D"/>
    <w:rsid w:val="00C54AC9"/>
    <w:rsid w:val="00C553DC"/>
    <w:rsid w:val="00C56011"/>
    <w:rsid w:val="00C56999"/>
    <w:rsid w:val="00C56C3E"/>
    <w:rsid w:val="00C56F9A"/>
    <w:rsid w:val="00C600EF"/>
    <w:rsid w:val="00C60939"/>
    <w:rsid w:val="00C613A1"/>
    <w:rsid w:val="00C61BD6"/>
    <w:rsid w:val="00C61C2A"/>
    <w:rsid w:val="00C63508"/>
    <w:rsid w:val="00C646ED"/>
    <w:rsid w:val="00C64E6F"/>
    <w:rsid w:val="00C64F99"/>
    <w:rsid w:val="00C654C5"/>
    <w:rsid w:val="00C658C8"/>
    <w:rsid w:val="00C658D5"/>
    <w:rsid w:val="00C67938"/>
    <w:rsid w:val="00C67E1F"/>
    <w:rsid w:val="00C7042B"/>
    <w:rsid w:val="00C705B8"/>
    <w:rsid w:val="00C70C7D"/>
    <w:rsid w:val="00C72780"/>
    <w:rsid w:val="00C72E18"/>
    <w:rsid w:val="00C735E6"/>
    <w:rsid w:val="00C7363B"/>
    <w:rsid w:val="00C73DF1"/>
    <w:rsid w:val="00C73E32"/>
    <w:rsid w:val="00C73EAD"/>
    <w:rsid w:val="00C7493D"/>
    <w:rsid w:val="00C75197"/>
    <w:rsid w:val="00C7560F"/>
    <w:rsid w:val="00C75F71"/>
    <w:rsid w:val="00C770FF"/>
    <w:rsid w:val="00C77959"/>
    <w:rsid w:val="00C77E26"/>
    <w:rsid w:val="00C80674"/>
    <w:rsid w:val="00C806F5"/>
    <w:rsid w:val="00C8121E"/>
    <w:rsid w:val="00C835DE"/>
    <w:rsid w:val="00C843D2"/>
    <w:rsid w:val="00C84694"/>
    <w:rsid w:val="00C84AFE"/>
    <w:rsid w:val="00C84C30"/>
    <w:rsid w:val="00C856A0"/>
    <w:rsid w:val="00C85A9A"/>
    <w:rsid w:val="00C90503"/>
    <w:rsid w:val="00C905C0"/>
    <w:rsid w:val="00C907E9"/>
    <w:rsid w:val="00C9091E"/>
    <w:rsid w:val="00C90DE6"/>
    <w:rsid w:val="00C90E98"/>
    <w:rsid w:val="00C91FD7"/>
    <w:rsid w:val="00C92E0A"/>
    <w:rsid w:val="00C938FB"/>
    <w:rsid w:val="00C941D2"/>
    <w:rsid w:val="00C94A7F"/>
    <w:rsid w:val="00C95177"/>
    <w:rsid w:val="00C95851"/>
    <w:rsid w:val="00C9587F"/>
    <w:rsid w:val="00C95D26"/>
    <w:rsid w:val="00C960BC"/>
    <w:rsid w:val="00C96606"/>
    <w:rsid w:val="00C9783C"/>
    <w:rsid w:val="00C97E32"/>
    <w:rsid w:val="00CA01C5"/>
    <w:rsid w:val="00CA0A0A"/>
    <w:rsid w:val="00CA1025"/>
    <w:rsid w:val="00CA187A"/>
    <w:rsid w:val="00CA1967"/>
    <w:rsid w:val="00CA1B95"/>
    <w:rsid w:val="00CA1CCC"/>
    <w:rsid w:val="00CA1FCD"/>
    <w:rsid w:val="00CA34C9"/>
    <w:rsid w:val="00CA380D"/>
    <w:rsid w:val="00CA49CD"/>
    <w:rsid w:val="00CA49F3"/>
    <w:rsid w:val="00CA4E51"/>
    <w:rsid w:val="00CA5136"/>
    <w:rsid w:val="00CA5518"/>
    <w:rsid w:val="00CA615B"/>
    <w:rsid w:val="00CA65DB"/>
    <w:rsid w:val="00CA6791"/>
    <w:rsid w:val="00CB0507"/>
    <w:rsid w:val="00CB0A5A"/>
    <w:rsid w:val="00CB0D12"/>
    <w:rsid w:val="00CB0E4E"/>
    <w:rsid w:val="00CB0EAE"/>
    <w:rsid w:val="00CB1FEC"/>
    <w:rsid w:val="00CB2BF9"/>
    <w:rsid w:val="00CB359D"/>
    <w:rsid w:val="00CB3A22"/>
    <w:rsid w:val="00CB3EB2"/>
    <w:rsid w:val="00CB3EF8"/>
    <w:rsid w:val="00CB3FE5"/>
    <w:rsid w:val="00CB5687"/>
    <w:rsid w:val="00CB62F2"/>
    <w:rsid w:val="00CB65D5"/>
    <w:rsid w:val="00CB6C6C"/>
    <w:rsid w:val="00CC0109"/>
    <w:rsid w:val="00CC0362"/>
    <w:rsid w:val="00CC10D9"/>
    <w:rsid w:val="00CC1E1C"/>
    <w:rsid w:val="00CC2530"/>
    <w:rsid w:val="00CC2531"/>
    <w:rsid w:val="00CC2E7D"/>
    <w:rsid w:val="00CC3060"/>
    <w:rsid w:val="00CC33DD"/>
    <w:rsid w:val="00CC33F8"/>
    <w:rsid w:val="00CC38EE"/>
    <w:rsid w:val="00CC3CA8"/>
    <w:rsid w:val="00CC487B"/>
    <w:rsid w:val="00CC5008"/>
    <w:rsid w:val="00CC52E1"/>
    <w:rsid w:val="00CC5917"/>
    <w:rsid w:val="00CC5E97"/>
    <w:rsid w:val="00CC6A52"/>
    <w:rsid w:val="00CC7B75"/>
    <w:rsid w:val="00CD04A3"/>
    <w:rsid w:val="00CD0E3F"/>
    <w:rsid w:val="00CD12FD"/>
    <w:rsid w:val="00CD139E"/>
    <w:rsid w:val="00CD219C"/>
    <w:rsid w:val="00CD2504"/>
    <w:rsid w:val="00CD3B89"/>
    <w:rsid w:val="00CD48C5"/>
    <w:rsid w:val="00CD5134"/>
    <w:rsid w:val="00CD54A9"/>
    <w:rsid w:val="00CD5DAF"/>
    <w:rsid w:val="00CD6A2F"/>
    <w:rsid w:val="00CD71F8"/>
    <w:rsid w:val="00CD72B2"/>
    <w:rsid w:val="00CD74D4"/>
    <w:rsid w:val="00CD762D"/>
    <w:rsid w:val="00CE0008"/>
    <w:rsid w:val="00CE07DC"/>
    <w:rsid w:val="00CE236B"/>
    <w:rsid w:val="00CE2A8A"/>
    <w:rsid w:val="00CE3142"/>
    <w:rsid w:val="00CE3199"/>
    <w:rsid w:val="00CE4737"/>
    <w:rsid w:val="00CE5B03"/>
    <w:rsid w:val="00CE5FC1"/>
    <w:rsid w:val="00CE67E5"/>
    <w:rsid w:val="00CE6844"/>
    <w:rsid w:val="00CE7188"/>
    <w:rsid w:val="00CE71B3"/>
    <w:rsid w:val="00CE7392"/>
    <w:rsid w:val="00CE776C"/>
    <w:rsid w:val="00CF096A"/>
    <w:rsid w:val="00CF0C9B"/>
    <w:rsid w:val="00CF10DC"/>
    <w:rsid w:val="00CF1E53"/>
    <w:rsid w:val="00CF1FDC"/>
    <w:rsid w:val="00CF232B"/>
    <w:rsid w:val="00CF303B"/>
    <w:rsid w:val="00CF4771"/>
    <w:rsid w:val="00CF620E"/>
    <w:rsid w:val="00CF6584"/>
    <w:rsid w:val="00CF6BE7"/>
    <w:rsid w:val="00CF75F6"/>
    <w:rsid w:val="00CF7B7D"/>
    <w:rsid w:val="00CF7CBE"/>
    <w:rsid w:val="00CF7E25"/>
    <w:rsid w:val="00D005CF"/>
    <w:rsid w:val="00D0157D"/>
    <w:rsid w:val="00D017CF"/>
    <w:rsid w:val="00D018C9"/>
    <w:rsid w:val="00D019BF"/>
    <w:rsid w:val="00D019DC"/>
    <w:rsid w:val="00D02A50"/>
    <w:rsid w:val="00D04150"/>
    <w:rsid w:val="00D052D5"/>
    <w:rsid w:val="00D0580E"/>
    <w:rsid w:val="00D06861"/>
    <w:rsid w:val="00D0716C"/>
    <w:rsid w:val="00D10E75"/>
    <w:rsid w:val="00D11F8B"/>
    <w:rsid w:val="00D12B49"/>
    <w:rsid w:val="00D13477"/>
    <w:rsid w:val="00D14188"/>
    <w:rsid w:val="00D14580"/>
    <w:rsid w:val="00D149EF"/>
    <w:rsid w:val="00D150A1"/>
    <w:rsid w:val="00D150EB"/>
    <w:rsid w:val="00D155FB"/>
    <w:rsid w:val="00D1572B"/>
    <w:rsid w:val="00D15957"/>
    <w:rsid w:val="00D15B2F"/>
    <w:rsid w:val="00D15BCB"/>
    <w:rsid w:val="00D169AF"/>
    <w:rsid w:val="00D17EC6"/>
    <w:rsid w:val="00D20359"/>
    <w:rsid w:val="00D20526"/>
    <w:rsid w:val="00D208FC"/>
    <w:rsid w:val="00D20B75"/>
    <w:rsid w:val="00D20C0C"/>
    <w:rsid w:val="00D20CAB"/>
    <w:rsid w:val="00D2135E"/>
    <w:rsid w:val="00D21740"/>
    <w:rsid w:val="00D237FC"/>
    <w:rsid w:val="00D23F81"/>
    <w:rsid w:val="00D247DA"/>
    <w:rsid w:val="00D24BFF"/>
    <w:rsid w:val="00D25732"/>
    <w:rsid w:val="00D25E9A"/>
    <w:rsid w:val="00D26471"/>
    <w:rsid w:val="00D2682A"/>
    <w:rsid w:val="00D26C58"/>
    <w:rsid w:val="00D26D75"/>
    <w:rsid w:val="00D2713E"/>
    <w:rsid w:val="00D30177"/>
    <w:rsid w:val="00D30B2B"/>
    <w:rsid w:val="00D30E48"/>
    <w:rsid w:val="00D31E10"/>
    <w:rsid w:val="00D325A4"/>
    <w:rsid w:val="00D32757"/>
    <w:rsid w:val="00D3393D"/>
    <w:rsid w:val="00D34965"/>
    <w:rsid w:val="00D365B8"/>
    <w:rsid w:val="00D3674F"/>
    <w:rsid w:val="00D36D43"/>
    <w:rsid w:val="00D4045B"/>
    <w:rsid w:val="00D4073F"/>
    <w:rsid w:val="00D41453"/>
    <w:rsid w:val="00D41977"/>
    <w:rsid w:val="00D41B3D"/>
    <w:rsid w:val="00D41D16"/>
    <w:rsid w:val="00D41F13"/>
    <w:rsid w:val="00D4382D"/>
    <w:rsid w:val="00D43AA2"/>
    <w:rsid w:val="00D44249"/>
    <w:rsid w:val="00D4488B"/>
    <w:rsid w:val="00D452D8"/>
    <w:rsid w:val="00D45B12"/>
    <w:rsid w:val="00D45E15"/>
    <w:rsid w:val="00D461B9"/>
    <w:rsid w:val="00D47402"/>
    <w:rsid w:val="00D4757D"/>
    <w:rsid w:val="00D47A85"/>
    <w:rsid w:val="00D50964"/>
    <w:rsid w:val="00D50D03"/>
    <w:rsid w:val="00D519A7"/>
    <w:rsid w:val="00D527A5"/>
    <w:rsid w:val="00D52AB8"/>
    <w:rsid w:val="00D52F35"/>
    <w:rsid w:val="00D531DA"/>
    <w:rsid w:val="00D531F8"/>
    <w:rsid w:val="00D5366A"/>
    <w:rsid w:val="00D538E1"/>
    <w:rsid w:val="00D543B1"/>
    <w:rsid w:val="00D54A0D"/>
    <w:rsid w:val="00D54C58"/>
    <w:rsid w:val="00D5552E"/>
    <w:rsid w:val="00D55858"/>
    <w:rsid w:val="00D55C10"/>
    <w:rsid w:val="00D561D6"/>
    <w:rsid w:val="00D56644"/>
    <w:rsid w:val="00D56AD1"/>
    <w:rsid w:val="00D56B93"/>
    <w:rsid w:val="00D56EFA"/>
    <w:rsid w:val="00D57FDF"/>
    <w:rsid w:val="00D605B2"/>
    <w:rsid w:val="00D60776"/>
    <w:rsid w:val="00D61700"/>
    <w:rsid w:val="00D61799"/>
    <w:rsid w:val="00D626CC"/>
    <w:rsid w:val="00D62A96"/>
    <w:rsid w:val="00D63059"/>
    <w:rsid w:val="00D64888"/>
    <w:rsid w:val="00D662F6"/>
    <w:rsid w:val="00D66427"/>
    <w:rsid w:val="00D67C6B"/>
    <w:rsid w:val="00D7010E"/>
    <w:rsid w:val="00D70CBF"/>
    <w:rsid w:val="00D70D63"/>
    <w:rsid w:val="00D71014"/>
    <w:rsid w:val="00D711B7"/>
    <w:rsid w:val="00D718E8"/>
    <w:rsid w:val="00D7259D"/>
    <w:rsid w:val="00D7269D"/>
    <w:rsid w:val="00D72C47"/>
    <w:rsid w:val="00D72F6F"/>
    <w:rsid w:val="00D736A3"/>
    <w:rsid w:val="00D7527A"/>
    <w:rsid w:val="00D75343"/>
    <w:rsid w:val="00D762A6"/>
    <w:rsid w:val="00D7768B"/>
    <w:rsid w:val="00D77803"/>
    <w:rsid w:val="00D803F2"/>
    <w:rsid w:val="00D80488"/>
    <w:rsid w:val="00D81193"/>
    <w:rsid w:val="00D82E1B"/>
    <w:rsid w:val="00D830A8"/>
    <w:rsid w:val="00D832AA"/>
    <w:rsid w:val="00D851C6"/>
    <w:rsid w:val="00D8534C"/>
    <w:rsid w:val="00D8613B"/>
    <w:rsid w:val="00D872FE"/>
    <w:rsid w:val="00D876A7"/>
    <w:rsid w:val="00D87E00"/>
    <w:rsid w:val="00D90AF1"/>
    <w:rsid w:val="00D924F7"/>
    <w:rsid w:val="00D93AF2"/>
    <w:rsid w:val="00D94138"/>
    <w:rsid w:val="00D94460"/>
    <w:rsid w:val="00D94900"/>
    <w:rsid w:val="00D94ED9"/>
    <w:rsid w:val="00D956E7"/>
    <w:rsid w:val="00D95C08"/>
    <w:rsid w:val="00D9688E"/>
    <w:rsid w:val="00D973D0"/>
    <w:rsid w:val="00D974D5"/>
    <w:rsid w:val="00DA0889"/>
    <w:rsid w:val="00DA0B49"/>
    <w:rsid w:val="00DA0FB8"/>
    <w:rsid w:val="00DA18A9"/>
    <w:rsid w:val="00DA2A3E"/>
    <w:rsid w:val="00DA30A2"/>
    <w:rsid w:val="00DA3769"/>
    <w:rsid w:val="00DA58E2"/>
    <w:rsid w:val="00DA6DE7"/>
    <w:rsid w:val="00DA7F7C"/>
    <w:rsid w:val="00DB0DA4"/>
    <w:rsid w:val="00DB174F"/>
    <w:rsid w:val="00DB1D42"/>
    <w:rsid w:val="00DB21A9"/>
    <w:rsid w:val="00DB2A65"/>
    <w:rsid w:val="00DB2C82"/>
    <w:rsid w:val="00DB31E8"/>
    <w:rsid w:val="00DB3A73"/>
    <w:rsid w:val="00DB3E05"/>
    <w:rsid w:val="00DB5223"/>
    <w:rsid w:val="00DB546A"/>
    <w:rsid w:val="00DB5483"/>
    <w:rsid w:val="00DB58E8"/>
    <w:rsid w:val="00DB617D"/>
    <w:rsid w:val="00DB639A"/>
    <w:rsid w:val="00DB6998"/>
    <w:rsid w:val="00DB6A5D"/>
    <w:rsid w:val="00DB6D12"/>
    <w:rsid w:val="00DB7236"/>
    <w:rsid w:val="00DB7902"/>
    <w:rsid w:val="00DC000F"/>
    <w:rsid w:val="00DC0A84"/>
    <w:rsid w:val="00DC104A"/>
    <w:rsid w:val="00DC13BE"/>
    <w:rsid w:val="00DC2F2D"/>
    <w:rsid w:val="00DC373F"/>
    <w:rsid w:val="00DC3994"/>
    <w:rsid w:val="00DC3B00"/>
    <w:rsid w:val="00DC3B7A"/>
    <w:rsid w:val="00DC5803"/>
    <w:rsid w:val="00DC5EDC"/>
    <w:rsid w:val="00DC70A2"/>
    <w:rsid w:val="00DC710F"/>
    <w:rsid w:val="00DC746D"/>
    <w:rsid w:val="00DC7819"/>
    <w:rsid w:val="00DC796E"/>
    <w:rsid w:val="00DD05E6"/>
    <w:rsid w:val="00DD0AD5"/>
    <w:rsid w:val="00DD0DF0"/>
    <w:rsid w:val="00DD29F6"/>
    <w:rsid w:val="00DD2CEB"/>
    <w:rsid w:val="00DD2DF6"/>
    <w:rsid w:val="00DD41D9"/>
    <w:rsid w:val="00DD4D96"/>
    <w:rsid w:val="00DD528F"/>
    <w:rsid w:val="00DD56BD"/>
    <w:rsid w:val="00DD6607"/>
    <w:rsid w:val="00DD7971"/>
    <w:rsid w:val="00DD7D2B"/>
    <w:rsid w:val="00DE0137"/>
    <w:rsid w:val="00DE06F5"/>
    <w:rsid w:val="00DE10BD"/>
    <w:rsid w:val="00DE1595"/>
    <w:rsid w:val="00DE170F"/>
    <w:rsid w:val="00DE18CF"/>
    <w:rsid w:val="00DE1D71"/>
    <w:rsid w:val="00DE2FB7"/>
    <w:rsid w:val="00DE301D"/>
    <w:rsid w:val="00DE328F"/>
    <w:rsid w:val="00DE3C7A"/>
    <w:rsid w:val="00DE46C7"/>
    <w:rsid w:val="00DE473C"/>
    <w:rsid w:val="00DE4A03"/>
    <w:rsid w:val="00DE4E49"/>
    <w:rsid w:val="00DE4F4D"/>
    <w:rsid w:val="00DE5231"/>
    <w:rsid w:val="00DE59D9"/>
    <w:rsid w:val="00DE5D9D"/>
    <w:rsid w:val="00DE68A4"/>
    <w:rsid w:val="00DF03FD"/>
    <w:rsid w:val="00DF05C5"/>
    <w:rsid w:val="00DF0A18"/>
    <w:rsid w:val="00DF0B88"/>
    <w:rsid w:val="00DF12C2"/>
    <w:rsid w:val="00DF15E6"/>
    <w:rsid w:val="00DF16A0"/>
    <w:rsid w:val="00DF2A59"/>
    <w:rsid w:val="00DF3963"/>
    <w:rsid w:val="00DF423E"/>
    <w:rsid w:val="00DF473B"/>
    <w:rsid w:val="00DF4824"/>
    <w:rsid w:val="00DF4DD4"/>
    <w:rsid w:val="00DF4DDD"/>
    <w:rsid w:val="00DF51F4"/>
    <w:rsid w:val="00DF56EC"/>
    <w:rsid w:val="00DF5DD2"/>
    <w:rsid w:val="00DF5EFC"/>
    <w:rsid w:val="00DF6CEA"/>
    <w:rsid w:val="00DF7EFA"/>
    <w:rsid w:val="00E00093"/>
    <w:rsid w:val="00E00C20"/>
    <w:rsid w:val="00E022AD"/>
    <w:rsid w:val="00E03204"/>
    <w:rsid w:val="00E04256"/>
    <w:rsid w:val="00E044A5"/>
    <w:rsid w:val="00E04533"/>
    <w:rsid w:val="00E051FE"/>
    <w:rsid w:val="00E07216"/>
    <w:rsid w:val="00E07AF7"/>
    <w:rsid w:val="00E105EE"/>
    <w:rsid w:val="00E11BA2"/>
    <w:rsid w:val="00E1280F"/>
    <w:rsid w:val="00E12A80"/>
    <w:rsid w:val="00E13E98"/>
    <w:rsid w:val="00E150FD"/>
    <w:rsid w:val="00E1511B"/>
    <w:rsid w:val="00E15559"/>
    <w:rsid w:val="00E15BC3"/>
    <w:rsid w:val="00E16911"/>
    <w:rsid w:val="00E16BAF"/>
    <w:rsid w:val="00E17099"/>
    <w:rsid w:val="00E17177"/>
    <w:rsid w:val="00E20825"/>
    <w:rsid w:val="00E22C41"/>
    <w:rsid w:val="00E23AC1"/>
    <w:rsid w:val="00E23DC8"/>
    <w:rsid w:val="00E2447D"/>
    <w:rsid w:val="00E246CE"/>
    <w:rsid w:val="00E24A4A"/>
    <w:rsid w:val="00E254FE"/>
    <w:rsid w:val="00E260F5"/>
    <w:rsid w:val="00E30080"/>
    <w:rsid w:val="00E309AE"/>
    <w:rsid w:val="00E30CBA"/>
    <w:rsid w:val="00E30CFB"/>
    <w:rsid w:val="00E311A8"/>
    <w:rsid w:val="00E324E6"/>
    <w:rsid w:val="00E32A44"/>
    <w:rsid w:val="00E32CE7"/>
    <w:rsid w:val="00E32D25"/>
    <w:rsid w:val="00E330EC"/>
    <w:rsid w:val="00E33799"/>
    <w:rsid w:val="00E34841"/>
    <w:rsid w:val="00E34E30"/>
    <w:rsid w:val="00E34EAB"/>
    <w:rsid w:val="00E35C0E"/>
    <w:rsid w:val="00E35C40"/>
    <w:rsid w:val="00E35D05"/>
    <w:rsid w:val="00E36701"/>
    <w:rsid w:val="00E36CAB"/>
    <w:rsid w:val="00E37496"/>
    <w:rsid w:val="00E37E78"/>
    <w:rsid w:val="00E403E2"/>
    <w:rsid w:val="00E4066D"/>
    <w:rsid w:val="00E415A5"/>
    <w:rsid w:val="00E415CB"/>
    <w:rsid w:val="00E41D44"/>
    <w:rsid w:val="00E41FE4"/>
    <w:rsid w:val="00E43192"/>
    <w:rsid w:val="00E43715"/>
    <w:rsid w:val="00E44519"/>
    <w:rsid w:val="00E44F94"/>
    <w:rsid w:val="00E45685"/>
    <w:rsid w:val="00E46CC0"/>
    <w:rsid w:val="00E47125"/>
    <w:rsid w:val="00E4782A"/>
    <w:rsid w:val="00E50739"/>
    <w:rsid w:val="00E5080F"/>
    <w:rsid w:val="00E50B95"/>
    <w:rsid w:val="00E50C0F"/>
    <w:rsid w:val="00E51432"/>
    <w:rsid w:val="00E515CF"/>
    <w:rsid w:val="00E52D60"/>
    <w:rsid w:val="00E530C3"/>
    <w:rsid w:val="00E53195"/>
    <w:rsid w:val="00E53A2D"/>
    <w:rsid w:val="00E5532E"/>
    <w:rsid w:val="00E56525"/>
    <w:rsid w:val="00E56F99"/>
    <w:rsid w:val="00E604B3"/>
    <w:rsid w:val="00E60589"/>
    <w:rsid w:val="00E60F24"/>
    <w:rsid w:val="00E610E1"/>
    <w:rsid w:val="00E620AD"/>
    <w:rsid w:val="00E62105"/>
    <w:rsid w:val="00E626B9"/>
    <w:rsid w:val="00E635DD"/>
    <w:rsid w:val="00E638A1"/>
    <w:rsid w:val="00E640C7"/>
    <w:rsid w:val="00E64389"/>
    <w:rsid w:val="00E6483A"/>
    <w:rsid w:val="00E64A95"/>
    <w:rsid w:val="00E6559D"/>
    <w:rsid w:val="00E65B40"/>
    <w:rsid w:val="00E65F23"/>
    <w:rsid w:val="00E6716F"/>
    <w:rsid w:val="00E70551"/>
    <w:rsid w:val="00E70A4E"/>
    <w:rsid w:val="00E70D4D"/>
    <w:rsid w:val="00E70E69"/>
    <w:rsid w:val="00E711E3"/>
    <w:rsid w:val="00E71715"/>
    <w:rsid w:val="00E72358"/>
    <w:rsid w:val="00E750D9"/>
    <w:rsid w:val="00E751D1"/>
    <w:rsid w:val="00E76FDA"/>
    <w:rsid w:val="00E7763E"/>
    <w:rsid w:val="00E77D95"/>
    <w:rsid w:val="00E80C04"/>
    <w:rsid w:val="00E81DD3"/>
    <w:rsid w:val="00E834C7"/>
    <w:rsid w:val="00E83D9A"/>
    <w:rsid w:val="00E84127"/>
    <w:rsid w:val="00E8435C"/>
    <w:rsid w:val="00E84AD0"/>
    <w:rsid w:val="00E84E0F"/>
    <w:rsid w:val="00E851E1"/>
    <w:rsid w:val="00E87D60"/>
    <w:rsid w:val="00E90B56"/>
    <w:rsid w:val="00E90CAB"/>
    <w:rsid w:val="00E916EB"/>
    <w:rsid w:val="00E91ECD"/>
    <w:rsid w:val="00E93E0A"/>
    <w:rsid w:val="00E94117"/>
    <w:rsid w:val="00E942B5"/>
    <w:rsid w:val="00E947DD"/>
    <w:rsid w:val="00E951CD"/>
    <w:rsid w:val="00E95E1A"/>
    <w:rsid w:val="00E96CC8"/>
    <w:rsid w:val="00E96DF4"/>
    <w:rsid w:val="00EA01EF"/>
    <w:rsid w:val="00EA0816"/>
    <w:rsid w:val="00EA08B1"/>
    <w:rsid w:val="00EA263B"/>
    <w:rsid w:val="00EA2922"/>
    <w:rsid w:val="00EA2A55"/>
    <w:rsid w:val="00EA2F67"/>
    <w:rsid w:val="00EA3803"/>
    <w:rsid w:val="00EA45AE"/>
    <w:rsid w:val="00EA45D2"/>
    <w:rsid w:val="00EA48D3"/>
    <w:rsid w:val="00EA6016"/>
    <w:rsid w:val="00EA620C"/>
    <w:rsid w:val="00EA75F1"/>
    <w:rsid w:val="00EB073A"/>
    <w:rsid w:val="00EB0901"/>
    <w:rsid w:val="00EB0C5E"/>
    <w:rsid w:val="00EB0F1B"/>
    <w:rsid w:val="00EB3552"/>
    <w:rsid w:val="00EB4059"/>
    <w:rsid w:val="00EB756D"/>
    <w:rsid w:val="00EB7708"/>
    <w:rsid w:val="00EB7D52"/>
    <w:rsid w:val="00EB7FEA"/>
    <w:rsid w:val="00EC027E"/>
    <w:rsid w:val="00EC055F"/>
    <w:rsid w:val="00EC06FF"/>
    <w:rsid w:val="00EC0AB7"/>
    <w:rsid w:val="00EC235D"/>
    <w:rsid w:val="00EC2419"/>
    <w:rsid w:val="00EC29DA"/>
    <w:rsid w:val="00EC2FAF"/>
    <w:rsid w:val="00EC32FE"/>
    <w:rsid w:val="00EC341F"/>
    <w:rsid w:val="00EC3C17"/>
    <w:rsid w:val="00EC586C"/>
    <w:rsid w:val="00EC588D"/>
    <w:rsid w:val="00EC734A"/>
    <w:rsid w:val="00EC7583"/>
    <w:rsid w:val="00EC75E6"/>
    <w:rsid w:val="00EC7632"/>
    <w:rsid w:val="00ED09B7"/>
    <w:rsid w:val="00ED1DC0"/>
    <w:rsid w:val="00ED222A"/>
    <w:rsid w:val="00ED2690"/>
    <w:rsid w:val="00ED3FE1"/>
    <w:rsid w:val="00ED4DBB"/>
    <w:rsid w:val="00ED7199"/>
    <w:rsid w:val="00ED7292"/>
    <w:rsid w:val="00ED746D"/>
    <w:rsid w:val="00ED7AE9"/>
    <w:rsid w:val="00ED7C33"/>
    <w:rsid w:val="00EE0366"/>
    <w:rsid w:val="00EE0B26"/>
    <w:rsid w:val="00EE10EB"/>
    <w:rsid w:val="00EE2423"/>
    <w:rsid w:val="00EE2CE5"/>
    <w:rsid w:val="00EE2D81"/>
    <w:rsid w:val="00EE5251"/>
    <w:rsid w:val="00EE57D9"/>
    <w:rsid w:val="00EE647B"/>
    <w:rsid w:val="00EE70BC"/>
    <w:rsid w:val="00EE774C"/>
    <w:rsid w:val="00EF03A2"/>
    <w:rsid w:val="00EF05DF"/>
    <w:rsid w:val="00EF07F3"/>
    <w:rsid w:val="00EF127E"/>
    <w:rsid w:val="00EF2F3B"/>
    <w:rsid w:val="00EF30C6"/>
    <w:rsid w:val="00EF323E"/>
    <w:rsid w:val="00EF36B9"/>
    <w:rsid w:val="00EF421E"/>
    <w:rsid w:val="00EF4590"/>
    <w:rsid w:val="00EF4694"/>
    <w:rsid w:val="00EF4A16"/>
    <w:rsid w:val="00EF4A47"/>
    <w:rsid w:val="00EF5C66"/>
    <w:rsid w:val="00EF69AB"/>
    <w:rsid w:val="00F00478"/>
    <w:rsid w:val="00F00710"/>
    <w:rsid w:val="00F013C4"/>
    <w:rsid w:val="00F015AC"/>
    <w:rsid w:val="00F017C1"/>
    <w:rsid w:val="00F01C89"/>
    <w:rsid w:val="00F01D63"/>
    <w:rsid w:val="00F01DFA"/>
    <w:rsid w:val="00F049FC"/>
    <w:rsid w:val="00F053C8"/>
    <w:rsid w:val="00F06242"/>
    <w:rsid w:val="00F062DC"/>
    <w:rsid w:val="00F067B7"/>
    <w:rsid w:val="00F06982"/>
    <w:rsid w:val="00F06D8F"/>
    <w:rsid w:val="00F071F9"/>
    <w:rsid w:val="00F0721F"/>
    <w:rsid w:val="00F0747F"/>
    <w:rsid w:val="00F0750C"/>
    <w:rsid w:val="00F105B0"/>
    <w:rsid w:val="00F10C90"/>
    <w:rsid w:val="00F11738"/>
    <w:rsid w:val="00F1202A"/>
    <w:rsid w:val="00F12226"/>
    <w:rsid w:val="00F1222A"/>
    <w:rsid w:val="00F12587"/>
    <w:rsid w:val="00F12C33"/>
    <w:rsid w:val="00F13CFA"/>
    <w:rsid w:val="00F143A1"/>
    <w:rsid w:val="00F14766"/>
    <w:rsid w:val="00F149F8"/>
    <w:rsid w:val="00F150B5"/>
    <w:rsid w:val="00F155AD"/>
    <w:rsid w:val="00F159F0"/>
    <w:rsid w:val="00F15AB3"/>
    <w:rsid w:val="00F16463"/>
    <w:rsid w:val="00F167AC"/>
    <w:rsid w:val="00F16EDA"/>
    <w:rsid w:val="00F16FB7"/>
    <w:rsid w:val="00F171E6"/>
    <w:rsid w:val="00F171F2"/>
    <w:rsid w:val="00F17DD1"/>
    <w:rsid w:val="00F17E3F"/>
    <w:rsid w:val="00F209B0"/>
    <w:rsid w:val="00F20D28"/>
    <w:rsid w:val="00F21BAD"/>
    <w:rsid w:val="00F23179"/>
    <w:rsid w:val="00F23A29"/>
    <w:rsid w:val="00F23D69"/>
    <w:rsid w:val="00F242D8"/>
    <w:rsid w:val="00F246AE"/>
    <w:rsid w:val="00F248A0"/>
    <w:rsid w:val="00F24C99"/>
    <w:rsid w:val="00F25694"/>
    <w:rsid w:val="00F25A95"/>
    <w:rsid w:val="00F25CCA"/>
    <w:rsid w:val="00F26047"/>
    <w:rsid w:val="00F26537"/>
    <w:rsid w:val="00F27199"/>
    <w:rsid w:val="00F273F6"/>
    <w:rsid w:val="00F27A66"/>
    <w:rsid w:val="00F27DB8"/>
    <w:rsid w:val="00F27EF0"/>
    <w:rsid w:val="00F301C5"/>
    <w:rsid w:val="00F30244"/>
    <w:rsid w:val="00F311E0"/>
    <w:rsid w:val="00F326C0"/>
    <w:rsid w:val="00F32A72"/>
    <w:rsid w:val="00F32D22"/>
    <w:rsid w:val="00F32FE3"/>
    <w:rsid w:val="00F336A5"/>
    <w:rsid w:val="00F347A8"/>
    <w:rsid w:val="00F34F2C"/>
    <w:rsid w:val="00F34FE3"/>
    <w:rsid w:val="00F353D5"/>
    <w:rsid w:val="00F36850"/>
    <w:rsid w:val="00F373B8"/>
    <w:rsid w:val="00F37949"/>
    <w:rsid w:val="00F37CD2"/>
    <w:rsid w:val="00F37D2A"/>
    <w:rsid w:val="00F40611"/>
    <w:rsid w:val="00F40967"/>
    <w:rsid w:val="00F40A2A"/>
    <w:rsid w:val="00F40E76"/>
    <w:rsid w:val="00F41606"/>
    <w:rsid w:val="00F417A0"/>
    <w:rsid w:val="00F41B65"/>
    <w:rsid w:val="00F42EA8"/>
    <w:rsid w:val="00F43D09"/>
    <w:rsid w:val="00F442AD"/>
    <w:rsid w:val="00F445D9"/>
    <w:rsid w:val="00F44DC1"/>
    <w:rsid w:val="00F44F20"/>
    <w:rsid w:val="00F45E4C"/>
    <w:rsid w:val="00F46D6B"/>
    <w:rsid w:val="00F471C1"/>
    <w:rsid w:val="00F47E69"/>
    <w:rsid w:val="00F501FF"/>
    <w:rsid w:val="00F504B4"/>
    <w:rsid w:val="00F51CD1"/>
    <w:rsid w:val="00F5214E"/>
    <w:rsid w:val="00F52F9E"/>
    <w:rsid w:val="00F53E5B"/>
    <w:rsid w:val="00F559C0"/>
    <w:rsid w:val="00F55D18"/>
    <w:rsid w:val="00F57007"/>
    <w:rsid w:val="00F574B4"/>
    <w:rsid w:val="00F578CA"/>
    <w:rsid w:val="00F60D84"/>
    <w:rsid w:val="00F618CA"/>
    <w:rsid w:val="00F61ADB"/>
    <w:rsid w:val="00F61F9E"/>
    <w:rsid w:val="00F62303"/>
    <w:rsid w:val="00F626DC"/>
    <w:rsid w:val="00F626E0"/>
    <w:rsid w:val="00F627D8"/>
    <w:rsid w:val="00F628F2"/>
    <w:rsid w:val="00F633C0"/>
    <w:rsid w:val="00F6350A"/>
    <w:rsid w:val="00F640F4"/>
    <w:rsid w:val="00F651BD"/>
    <w:rsid w:val="00F65FD6"/>
    <w:rsid w:val="00F669CD"/>
    <w:rsid w:val="00F706B7"/>
    <w:rsid w:val="00F70748"/>
    <w:rsid w:val="00F70E2F"/>
    <w:rsid w:val="00F70FC1"/>
    <w:rsid w:val="00F715F4"/>
    <w:rsid w:val="00F7266A"/>
    <w:rsid w:val="00F72EB6"/>
    <w:rsid w:val="00F74419"/>
    <w:rsid w:val="00F74742"/>
    <w:rsid w:val="00F755E2"/>
    <w:rsid w:val="00F758B8"/>
    <w:rsid w:val="00F76A78"/>
    <w:rsid w:val="00F76E3C"/>
    <w:rsid w:val="00F7768E"/>
    <w:rsid w:val="00F80936"/>
    <w:rsid w:val="00F815AB"/>
    <w:rsid w:val="00F815BD"/>
    <w:rsid w:val="00F82494"/>
    <w:rsid w:val="00F82FEE"/>
    <w:rsid w:val="00F84086"/>
    <w:rsid w:val="00F841E6"/>
    <w:rsid w:val="00F84401"/>
    <w:rsid w:val="00F84840"/>
    <w:rsid w:val="00F85191"/>
    <w:rsid w:val="00F85393"/>
    <w:rsid w:val="00F86C0F"/>
    <w:rsid w:val="00F870AE"/>
    <w:rsid w:val="00F8763B"/>
    <w:rsid w:val="00F8792B"/>
    <w:rsid w:val="00F87DAF"/>
    <w:rsid w:val="00F90C32"/>
    <w:rsid w:val="00F90CCC"/>
    <w:rsid w:val="00F9105D"/>
    <w:rsid w:val="00F919AE"/>
    <w:rsid w:val="00F93410"/>
    <w:rsid w:val="00F94ED2"/>
    <w:rsid w:val="00F9571D"/>
    <w:rsid w:val="00F95E50"/>
    <w:rsid w:val="00F96DAE"/>
    <w:rsid w:val="00F9728A"/>
    <w:rsid w:val="00F97465"/>
    <w:rsid w:val="00F97887"/>
    <w:rsid w:val="00FA010C"/>
    <w:rsid w:val="00FA0A61"/>
    <w:rsid w:val="00FA14DA"/>
    <w:rsid w:val="00FA2118"/>
    <w:rsid w:val="00FA2499"/>
    <w:rsid w:val="00FA24E4"/>
    <w:rsid w:val="00FA25E6"/>
    <w:rsid w:val="00FA339D"/>
    <w:rsid w:val="00FA45E7"/>
    <w:rsid w:val="00FA5453"/>
    <w:rsid w:val="00FA556C"/>
    <w:rsid w:val="00FA6912"/>
    <w:rsid w:val="00FB072C"/>
    <w:rsid w:val="00FB0D4B"/>
    <w:rsid w:val="00FB0FA0"/>
    <w:rsid w:val="00FB1080"/>
    <w:rsid w:val="00FB1117"/>
    <w:rsid w:val="00FB122C"/>
    <w:rsid w:val="00FB13C1"/>
    <w:rsid w:val="00FB181B"/>
    <w:rsid w:val="00FB1F14"/>
    <w:rsid w:val="00FB21E6"/>
    <w:rsid w:val="00FB272C"/>
    <w:rsid w:val="00FB2A88"/>
    <w:rsid w:val="00FB2E0C"/>
    <w:rsid w:val="00FB3FCE"/>
    <w:rsid w:val="00FB4AB3"/>
    <w:rsid w:val="00FB5679"/>
    <w:rsid w:val="00FB6760"/>
    <w:rsid w:val="00FB6C33"/>
    <w:rsid w:val="00FB6D6D"/>
    <w:rsid w:val="00FB725C"/>
    <w:rsid w:val="00FB782B"/>
    <w:rsid w:val="00FC0A9A"/>
    <w:rsid w:val="00FC19C0"/>
    <w:rsid w:val="00FC1D9A"/>
    <w:rsid w:val="00FC222C"/>
    <w:rsid w:val="00FC2634"/>
    <w:rsid w:val="00FC289B"/>
    <w:rsid w:val="00FC2C7A"/>
    <w:rsid w:val="00FC2D6B"/>
    <w:rsid w:val="00FC57A3"/>
    <w:rsid w:val="00FC5A89"/>
    <w:rsid w:val="00FC5B17"/>
    <w:rsid w:val="00FC5DD3"/>
    <w:rsid w:val="00FC7179"/>
    <w:rsid w:val="00FC7181"/>
    <w:rsid w:val="00FC7D80"/>
    <w:rsid w:val="00FD08D8"/>
    <w:rsid w:val="00FD0F8C"/>
    <w:rsid w:val="00FD1868"/>
    <w:rsid w:val="00FD1E15"/>
    <w:rsid w:val="00FD1E7F"/>
    <w:rsid w:val="00FD276A"/>
    <w:rsid w:val="00FD2B33"/>
    <w:rsid w:val="00FD2D4C"/>
    <w:rsid w:val="00FD3481"/>
    <w:rsid w:val="00FD3539"/>
    <w:rsid w:val="00FD3723"/>
    <w:rsid w:val="00FD5F88"/>
    <w:rsid w:val="00FD662D"/>
    <w:rsid w:val="00FD6E52"/>
    <w:rsid w:val="00FD7392"/>
    <w:rsid w:val="00FD73C4"/>
    <w:rsid w:val="00FD7568"/>
    <w:rsid w:val="00FD7992"/>
    <w:rsid w:val="00FD7B02"/>
    <w:rsid w:val="00FE1241"/>
    <w:rsid w:val="00FE13AD"/>
    <w:rsid w:val="00FE250D"/>
    <w:rsid w:val="00FE25E8"/>
    <w:rsid w:val="00FE2F34"/>
    <w:rsid w:val="00FE3A39"/>
    <w:rsid w:val="00FE4307"/>
    <w:rsid w:val="00FE4DA9"/>
    <w:rsid w:val="00FE5FE7"/>
    <w:rsid w:val="00FE602A"/>
    <w:rsid w:val="00FE6682"/>
    <w:rsid w:val="00FE6690"/>
    <w:rsid w:val="00FE698F"/>
    <w:rsid w:val="00FE6B78"/>
    <w:rsid w:val="00FE7BD9"/>
    <w:rsid w:val="00FF114E"/>
    <w:rsid w:val="00FF24AE"/>
    <w:rsid w:val="00FF2AE6"/>
    <w:rsid w:val="00FF3687"/>
    <w:rsid w:val="00FF3877"/>
    <w:rsid w:val="00FF3899"/>
    <w:rsid w:val="00FF421A"/>
    <w:rsid w:val="00FF444A"/>
    <w:rsid w:val="00FF47AA"/>
    <w:rsid w:val="00FF49F5"/>
    <w:rsid w:val="00FF51B0"/>
    <w:rsid w:val="00FF552F"/>
    <w:rsid w:val="00FF5554"/>
    <w:rsid w:val="00FF58AC"/>
    <w:rsid w:val="00FF5B1D"/>
    <w:rsid w:val="00FF6A7A"/>
    <w:rsid w:val="00FF6A8A"/>
    <w:rsid w:val="00FF70BE"/>
    <w:rsid w:val="00FF7134"/>
    <w:rsid w:val="00FF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63E93F46"/>
  <w15:docId w15:val="{3FA2FC8F-E26E-4B89-88BF-C222E8D9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44E2"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single" w:sz="24" w:space="0" w:color="099BDD" w:themeColor="text2"/>
        <w:left w:val="single" w:sz="24" w:space="0" w:color="099BDD" w:themeColor="text2"/>
        <w:bottom w:val="single" w:sz="24" w:space="0" w:color="099BDD" w:themeColor="text2"/>
        <w:right w:val="single" w:sz="24" w:space="0" w:color="099BDD" w:themeColor="text2"/>
      </w:pBdr>
      <w:shd w:val="clear" w:color="auto" w:fill="099BDD" w:themeFill="text2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99BDD" w:themeFill="text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0"/>
    </w:pPr>
    <w:rPr>
      <w:rFonts w:asciiTheme="majorHAnsi" w:eastAsiaTheme="majorEastAsia" w:hAnsiTheme="majorHAnsi" w:cstheme="majorBidi"/>
      <w:caps/>
      <w:color w:val="099BDD" w:themeColor="text2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099BDD" w:themeColor="text2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caps/>
      <w:color w:val="75757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Pr>
      <w:caps/>
      <w:color w:val="757575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ubtleReference">
    <w:name w:val="Subtle Reference"/>
    <w:uiPriority w:val="31"/>
    <w:qFormat/>
    <w:rPr>
      <w:b w:val="0"/>
      <w:bCs w:val="0"/>
      <w:color w:val="099BDD" w:themeColor="text2"/>
    </w:rPr>
  </w:style>
  <w:style w:type="character" w:styleId="SubtleEmphasis">
    <w:name w:val="Subtle Emphasis"/>
    <w:uiPriority w:val="19"/>
    <w:qFormat/>
    <w:rPr>
      <w:i/>
      <w:iCs/>
      <w:color w:val="044D6E" w:themeColor="text2" w:themeShade="80"/>
    </w:rPr>
  </w:style>
  <w:style w:type="character" w:styleId="Emphasis">
    <w:name w:val="Emphasis"/>
    <w:uiPriority w:val="20"/>
    <w:qFormat/>
    <w:rPr>
      <w:caps/>
      <w:color w:val="auto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1080" w:right="1080"/>
      <w:jc w:val="center"/>
    </w:pPr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z w:val="24"/>
      <w:szCs w:val="24"/>
    </w:rPr>
  </w:style>
  <w:style w:type="character" w:styleId="IntenseEmphasis">
    <w:name w:val="Intense Emphasis"/>
    <w:uiPriority w:val="21"/>
    <w:qFormat/>
    <w:rPr>
      <w:b/>
      <w:bCs/>
      <w:caps/>
      <w:color w:val="044D6E" w:themeColor="text2" w:themeShade="80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099BDD" w:themeColor="text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99BD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styleId="BookTitle">
    <w:name w:val="Book Title"/>
    <w:uiPriority w:val="33"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0673A5" w:themeColor="text2" w:themeShade="BF"/>
      <w:sz w:val="16"/>
      <w:szCs w:val="16"/>
    </w:rPr>
  </w:style>
  <w:style w:type="character" w:styleId="IntenseReference">
    <w:name w:val="Intense Reference"/>
    <w:uiPriority w:val="32"/>
    <w:qFormat/>
    <w:rPr>
      <w:b w:val="0"/>
      <w:bCs w:val="0"/>
      <w:i/>
      <w:iCs/>
      <w:caps/>
      <w:color w:val="099BDD" w:themeColor="text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styleId="Strong">
    <w:name w:val="Strong"/>
    <w:uiPriority w:val="22"/>
    <w:qFormat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07122A"/>
    <w:rPr>
      <w:color w:val="005DBA" w:themeColor="hyperlink"/>
      <w:u w:val="single"/>
    </w:rPr>
  </w:style>
  <w:style w:type="table" w:customStyle="1" w:styleId="TableGridLight1">
    <w:name w:val="Table Grid Light1"/>
    <w:basedOn w:val="TableNormal"/>
    <w:uiPriority w:val="40"/>
    <w:rsid w:val="00CD513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1">
    <w:name w:val="Grid Table 1 Light1"/>
    <w:basedOn w:val="TableNormal"/>
    <w:uiPriority w:val="46"/>
    <w:rsid w:val="00973C2B"/>
    <w:pPr>
      <w:spacing w:after="0" w:line="240" w:lineRule="auto"/>
    </w:pPr>
    <w:tblPr>
      <w:tblStyleRowBandSize w:val="1"/>
      <w:tblStyleColBandSize w:val="1"/>
      <w:tblBorders>
        <w:top w:val="single" w:sz="4" w:space="0" w:color="AAAAAA" w:themeColor="text1" w:themeTint="66"/>
        <w:left w:val="single" w:sz="4" w:space="0" w:color="AAAAAA" w:themeColor="text1" w:themeTint="66"/>
        <w:bottom w:val="single" w:sz="4" w:space="0" w:color="AAAAAA" w:themeColor="text1" w:themeTint="66"/>
        <w:right w:val="single" w:sz="4" w:space="0" w:color="AAAAAA" w:themeColor="text1" w:themeTint="66"/>
        <w:insideH w:val="single" w:sz="4" w:space="0" w:color="AAAAAA" w:themeColor="text1" w:themeTint="66"/>
        <w:insideV w:val="single" w:sz="4" w:space="0" w:color="AAAAAA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0808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0808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472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15E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PlainTable51">
    <w:name w:val="Plain Table 51"/>
    <w:basedOn w:val="TableNormal"/>
    <w:uiPriority w:val="45"/>
    <w:rsid w:val="000F3A8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59595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59595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59595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59595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Bullet">
    <w:name w:val="List Bullet"/>
    <w:basedOn w:val="Normal"/>
    <w:uiPriority w:val="1"/>
    <w:unhideWhenUsed/>
    <w:qFormat/>
    <w:rsid w:val="00AE1164"/>
    <w:pPr>
      <w:numPr>
        <w:numId w:val="1"/>
      </w:numPr>
      <w:spacing w:before="0" w:after="80" w:line="240" w:lineRule="auto"/>
    </w:pPr>
    <w:rPr>
      <w:rFonts w:eastAsiaTheme="minorHAnsi"/>
      <w:color w:val="606060" w:themeColor="text1" w:themeTint="BF"/>
      <w:sz w:val="18"/>
      <w:szCs w:val="20"/>
    </w:rPr>
  </w:style>
  <w:style w:type="character" w:customStyle="1" w:styleId="apple-converted-space">
    <w:name w:val="apple-converted-space"/>
    <w:basedOn w:val="DefaultParagraphFont"/>
    <w:rsid w:val="0025699B"/>
  </w:style>
  <w:style w:type="paragraph" w:styleId="BalloonText">
    <w:name w:val="Balloon Text"/>
    <w:basedOn w:val="Normal"/>
    <w:link w:val="BalloonTextChar"/>
    <w:uiPriority w:val="99"/>
    <w:semiHidden/>
    <w:unhideWhenUsed/>
    <w:rsid w:val="00897B81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B81"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7D24"/>
    <w:rPr>
      <w:color w:val="808080"/>
      <w:shd w:val="clear" w:color="auto" w:fill="E6E6E6"/>
    </w:rPr>
  </w:style>
  <w:style w:type="table" w:styleId="GridTable1Light-Accent5">
    <w:name w:val="Grid Table 1 Light Accent 5"/>
    <w:basedOn w:val="TableNormal"/>
    <w:uiPriority w:val="46"/>
    <w:rsid w:val="000027AB"/>
    <w:pPr>
      <w:spacing w:after="0" w:line="240" w:lineRule="auto"/>
    </w:pPr>
    <w:tblPr>
      <w:tblStyleRowBandSize w:val="1"/>
      <w:tblStyleColBandSize w:val="1"/>
      <w:tblBorders>
        <w:top w:val="single" w:sz="4" w:space="0" w:color="CCCCCF" w:themeColor="accent5" w:themeTint="66"/>
        <w:left w:val="single" w:sz="4" w:space="0" w:color="CCCCCF" w:themeColor="accent5" w:themeTint="66"/>
        <w:bottom w:val="single" w:sz="4" w:space="0" w:color="CCCCCF" w:themeColor="accent5" w:themeTint="66"/>
        <w:right w:val="single" w:sz="4" w:space="0" w:color="CCCCCF" w:themeColor="accent5" w:themeTint="66"/>
        <w:insideH w:val="single" w:sz="4" w:space="0" w:color="CCCCCF" w:themeColor="accent5" w:themeTint="66"/>
        <w:insideV w:val="single" w:sz="4" w:space="0" w:color="CCCCC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3B3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3B3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E698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98F"/>
  </w:style>
  <w:style w:type="paragraph" w:styleId="Footer">
    <w:name w:val="footer"/>
    <w:basedOn w:val="Normal"/>
    <w:link w:val="FooterChar"/>
    <w:uiPriority w:val="99"/>
    <w:unhideWhenUsed/>
    <w:rsid w:val="00FE698F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98F"/>
  </w:style>
  <w:style w:type="character" w:customStyle="1" w:styleId="pointer">
    <w:name w:val="pointer"/>
    <w:basedOn w:val="DefaultParagraphFont"/>
    <w:rsid w:val="007448F9"/>
  </w:style>
  <w:style w:type="character" w:styleId="CommentReference">
    <w:name w:val="annotation reference"/>
    <w:basedOn w:val="DefaultParagraphFont"/>
    <w:uiPriority w:val="99"/>
    <w:semiHidden/>
    <w:unhideWhenUsed/>
    <w:rsid w:val="000A33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33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33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3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330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75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commentedcolumn">
    <w:name w:val="commented_column"/>
    <w:basedOn w:val="DefaultParagraphFont"/>
    <w:rsid w:val="00662DFA"/>
  </w:style>
  <w:style w:type="paragraph" w:styleId="TOC1">
    <w:name w:val="toc 1"/>
    <w:basedOn w:val="Normal"/>
    <w:next w:val="Normal"/>
    <w:autoRedefine/>
    <w:uiPriority w:val="39"/>
    <w:unhideWhenUsed/>
    <w:rsid w:val="00354C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4C7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E525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0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8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1403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43806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51241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1537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053775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329724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749971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6446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28634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467215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251412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209301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7002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41627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609300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09748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940218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684064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340942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89621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857446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395409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219517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68207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760107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596690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91349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703353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085971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618804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291508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506916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939476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445969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08781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833683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72342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991447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4374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1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7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210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2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0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001C30-532D-4F48-BF39-86D3D091B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(blank).dotx</Template>
  <TotalTime>114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4kh</cp:lastModifiedBy>
  <cp:revision>37</cp:revision>
  <cp:lastPrinted>2026-03-05T08:22:00Z</cp:lastPrinted>
  <dcterms:created xsi:type="dcterms:W3CDTF">2026-03-02T03:23:00Z</dcterms:created>
  <dcterms:modified xsi:type="dcterms:W3CDTF">2026-03-05T08:23:00Z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TC037499679991</vt:lpwstr>
  </property>
</Properties>
</file>