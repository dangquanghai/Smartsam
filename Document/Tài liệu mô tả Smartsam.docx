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A63DFC" w14:textId="5BA77A05" w:rsidR="00752054" w:rsidRPr="007C7D4F" w:rsidRDefault="00D208FC" w:rsidP="00752054">
      <w:pPr>
        <w:pStyle w:val="Title"/>
        <w:jc w:val="center"/>
        <w:rPr>
          <w:sz w:val="40"/>
        </w:rPr>
      </w:pPr>
      <w:r>
        <w:rPr>
          <w:sz w:val="40"/>
        </w:rPr>
        <w:t xml:space="preserve">TÀI LIỆU MÔ TẢ </w:t>
      </w:r>
      <w:r w:rsidR="00BD4206">
        <w:rPr>
          <w:sz w:val="40"/>
        </w:rPr>
        <w:t xml:space="preserve">KỸ THUẬT </w:t>
      </w:r>
      <w:r>
        <w:rPr>
          <w:sz w:val="40"/>
        </w:rPr>
        <w:t>SMARTSAM</w:t>
      </w:r>
    </w:p>
    <w:sdt>
      <w:sdtPr>
        <w:rPr>
          <w:rFonts w:asciiTheme="minorHAnsi" w:eastAsiaTheme="minorEastAsia" w:hAnsiTheme="minorHAnsi" w:cstheme="minorBidi"/>
          <w:caps w:val="0"/>
          <w:color w:val="auto"/>
          <w:spacing w:val="0"/>
        </w:rPr>
        <w:id w:val="-866063540"/>
        <w:docPartObj>
          <w:docPartGallery w:val="Table of Contents"/>
          <w:docPartUnique/>
        </w:docPartObj>
      </w:sdtPr>
      <w:sdtEndPr>
        <w:rPr>
          <w:b/>
          <w:bCs/>
          <w:noProof/>
        </w:rPr>
      </w:sdtEndPr>
      <w:sdtContent>
        <w:p w14:paraId="6122E09B" w14:textId="4D8E466D" w:rsidR="00752054" w:rsidRDefault="00752054">
          <w:pPr>
            <w:pStyle w:val="TOCHeading"/>
          </w:pPr>
          <w:r>
            <w:t>Contents</w:t>
          </w:r>
        </w:p>
        <w:p w14:paraId="58432EBE" w14:textId="38E974F8" w:rsidR="00424899" w:rsidRDefault="00752054">
          <w:pPr>
            <w:pStyle w:val="TOC1"/>
            <w:tabs>
              <w:tab w:val="left" w:pos="440"/>
              <w:tab w:val="right" w:leader="dot" w:pos="9350"/>
            </w:tabs>
            <w:rPr>
              <w:noProof/>
            </w:rPr>
          </w:pPr>
          <w:r>
            <w:fldChar w:fldCharType="begin"/>
          </w:r>
          <w:r>
            <w:instrText xml:space="preserve"> TOC \o "1-3" \h \z \u </w:instrText>
          </w:r>
          <w:r>
            <w:fldChar w:fldCharType="separate"/>
          </w:r>
          <w:hyperlink w:anchor="_Toc194587192" w:history="1">
            <w:r w:rsidR="00424899" w:rsidRPr="004314B8">
              <w:rPr>
                <w:rStyle w:val="Hyperlink"/>
                <w:noProof/>
              </w:rPr>
              <w:t>A.</w:t>
            </w:r>
            <w:r w:rsidR="00424899">
              <w:rPr>
                <w:noProof/>
              </w:rPr>
              <w:tab/>
            </w:r>
            <w:r w:rsidR="00424899" w:rsidRPr="004314B8">
              <w:rPr>
                <w:rStyle w:val="Hyperlink"/>
                <w:noProof/>
              </w:rPr>
              <w:t>ĐỔI VỚI NGƯỜI SỬ DỤNG</w:t>
            </w:r>
            <w:r w:rsidR="00424899">
              <w:rPr>
                <w:noProof/>
                <w:webHidden/>
              </w:rPr>
              <w:tab/>
            </w:r>
            <w:r w:rsidR="00424899">
              <w:rPr>
                <w:noProof/>
                <w:webHidden/>
              </w:rPr>
              <w:fldChar w:fldCharType="begin"/>
            </w:r>
            <w:r w:rsidR="00424899">
              <w:rPr>
                <w:noProof/>
                <w:webHidden/>
              </w:rPr>
              <w:instrText xml:space="preserve"> PAGEREF _Toc194587192 \h </w:instrText>
            </w:r>
            <w:r w:rsidR="00424899">
              <w:rPr>
                <w:noProof/>
                <w:webHidden/>
              </w:rPr>
            </w:r>
            <w:r w:rsidR="00424899">
              <w:rPr>
                <w:noProof/>
                <w:webHidden/>
              </w:rPr>
              <w:fldChar w:fldCharType="separate"/>
            </w:r>
            <w:r w:rsidR="00424899">
              <w:rPr>
                <w:noProof/>
                <w:webHidden/>
              </w:rPr>
              <w:t>1</w:t>
            </w:r>
            <w:r w:rsidR="00424899">
              <w:rPr>
                <w:noProof/>
                <w:webHidden/>
              </w:rPr>
              <w:fldChar w:fldCharType="end"/>
            </w:r>
          </w:hyperlink>
        </w:p>
        <w:p w14:paraId="246515C1" w14:textId="5B62DD01" w:rsidR="00424899" w:rsidRDefault="00AC6473">
          <w:pPr>
            <w:pStyle w:val="TOC1"/>
            <w:tabs>
              <w:tab w:val="left" w:pos="440"/>
              <w:tab w:val="right" w:leader="dot" w:pos="9350"/>
            </w:tabs>
            <w:rPr>
              <w:noProof/>
            </w:rPr>
          </w:pPr>
          <w:hyperlink w:anchor="_Toc194587193" w:history="1">
            <w:r w:rsidR="00424899" w:rsidRPr="004314B8">
              <w:rPr>
                <w:rStyle w:val="Hyperlink"/>
                <w:noProof/>
              </w:rPr>
              <w:t>B.</w:t>
            </w:r>
            <w:r w:rsidR="00424899">
              <w:rPr>
                <w:noProof/>
              </w:rPr>
              <w:tab/>
            </w:r>
            <w:r w:rsidR="00424899" w:rsidRPr="004314B8">
              <w:rPr>
                <w:rStyle w:val="Hyperlink"/>
                <w:noProof/>
              </w:rPr>
              <w:t>ĐỐI VỚI NHÂN VIÊN KỸ THUẬT</w:t>
            </w:r>
            <w:r w:rsidR="00424899">
              <w:rPr>
                <w:noProof/>
                <w:webHidden/>
              </w:rPr>
              <w:tab/>
            </w:r>
            <w:r w:rsidR="00424899">
              <w:rPr>
                <w:noProof/>
                <w:webHidden/>
              </w:rPr>
              <w:fldChar w:fldCharType="begin"/>
            </w:r>
            <w:r w:rsidR="00424899">
              <w:rPr>
                <w:noProof/>
                <w:webHidden/>
              </w:rPr>
              <w:instrText xml:space="preserve"> PAGEREF _Toc194587193 \h </w:instrText>
            </w:r>
            <w:r w:rsidR="00424899">
              <w:rPr>
                <w:noProof/>
                <w:webHidden/>
              </w:rPr>
            </w:r>
            <w:r w:rsidR="00424899">
              <w:rPr>
                <w:noProof/>
                <w:webHidden/>
              </w:rPr>
              <w:fldChar w:fldCharType="separate"/>
            </w:r>
            <w:r w:rsidR="00424899">
              <w:rPr>
                <w:noProof/>
                <w:webHidden/>
              </w:rPr>
              <w:t>1</w:t>
            </w:r>
            <w:r w:rsidR="00424899">
              <w:rPr>
                <w:noProof/>
                <w:webHidden/>
              </w:rPr>
              <w:fldChar w:fldCharType="end"/>
            </w:r>
          </w:hyperlink>
        </w:p>
        <w:p w14:paraId="550041B6" w14:textId="1EA447B7" w:rsidR="00424899" w:rsidRDefault="00AC6473">
          <w:pPr>
            <w:pStyle w:val="TOC1"/>
            <w:tabs>
              <w:tab w:val="left" w:pos="440"/>
              <w:tab w:val="right" w:leader="dot" w:pos="9350"/>
            </w:tabs>
            <w:rPr>
              <w:noProof/>
            </w:rPr>
          </w:pPr>
          <w:hyperlink w:anchor="_Toc194587194" w:history="1">
            <w:r w:rsidR="00424899" w:rsidRPr="004314B8">
              <w:rPr>
                <w:rStyle w:val="Hyperlink"/>
                <w:noProof/>
              </w:rPr>
              <w:t>C.</w:t>
            </w:r>
            <w:r w:rsidR="00424899">
              <w:rPr>
                <w:noProof/>
              </w:rPr>
              <w:tab/>
            </w:r>
            <w:r w:rsidR="00424899" w:rsidRPr="004314B8">
              <w:rPr>
                <w:rStyle w:val="Hyperlink"/>
                <w:noProof/>
              </w:rPr>
              <w:t>ĐỐI VỚI NHÂN VIÊN QUẢN LÝ THẺ</w:t>
            </w:r>
            <w:r w:rsidR="00424899">
              <w:rPr>
                <w:noProof/>
                <w:webHidden/>
              </w:rPr>
              <w:tab/>
            </w:r>
            <w:r w:rsidR="00424899">
              <w:rPr>
                <w:noProof/>
                <w:webHidden/>
              </w:rPr>
              <w:fldChar w:fldCharType="begin"/>
            </w:r>
            <w:r w:rsidR="00424899">
              <w:rPr>
                <w:noProof/>
                <w:webHidden/>
              </w:rPr>
              <w:instrText xml:space="preserve"> PAGEREF _Toc194587194 \h </w:instrText>
            </w:r>
            <w:r w:rsidR="00424899">
              <w:rPr>
                <w:noProof/>
                <w:webHidden/>
              </w:rPr>
            </w:r>
            <w:r w:rsidR="00424899">
              <w:rPr>
                <w:noProof/>
                <w:webHidden/>
              </w:rPr>
              <w:fldChar w:fldCharType="separate"/>
            </w:r>
            <w:r w:rsidR="00424899">
              <w:rPr>
                <w:noProof/>
                <w:webHidden/>
              </w:rPr>
              <w:t>2</w:t>
            </w:r>
            <w:r w:rsidR="00424899">
              <w:rPr>
                <w:noProof/>
                <w:webHidden/>
              </w:rPr>
              <w:fldChar w:fldCharType="end"/>
            </w:r>
          </w:hyperlink>
        </w:p>
        <w:p w14:paraId="05E5D097" w14:textId="45D0AFFA" w:rsidR="00424899" w:rsidRDefault="00AC6473">
          <w:pPr>
            <w:pStyle w:val="TOC2"/>
            <w:tabs>
              <w:tab w:val="right" w:leader="dot" w:pos="9350"/>
            </w:tabs>
            <w:rPr>
              <w:noProof/>
            </w:rPr>
          </w:pPr>
          <w:hyperlink w:anchor="_Toc194587195" w:history="1">
            <w:r w:rsidR="00424899" w:rsidRPr="004314B8">
              <w:rPr>
                <w:rStyle w:val="Hyperlink"/>
                <w:noProof/>
              </w:rPr>
              <w:t>I. SETUP &amp; CONFIG</w:t>
            </w:r>
            <w:r w:rsidR="00424899">
              <w:rPr>
                <w:noProof/>
                <w:webHidden/>
              </w:rPr>
              <w:tab/>
            </w:r>
            <w:r w:rsidR="00424899">
              <w:rPr>
                <w:noProof/>
                <w:webHidden/>
              </w:rPr>
              <w:fldChar w:fldCharType="begin"/>
            </w:r>
            <w:r w:rsidR="00424899">
              <w:rPr>
                <w:noProof/>
                <w:webHidden/>
              </w:rPr>
              <w:instrText xml:space="preserve"> PAGEREF _Toc194587195 \h </w:instrText>
            </w:r>
            <w:r w:rsidR="00424899">
              <w:rPr>
                <w:noProof/>
                <w:webHidden/>
              </w:rPr>
            </w:r>
            <w:r w:rsidR="00424899">
              <w:rPr>
                <w:noProof/>
                <w:webHidden/>
              </w:rPr>
              <w:fldChar w:fldCharType="separate"/>
            </w:r>
            <w:r w:rsidR="00424899">
              <w:rPr>
                <w:noProof/>
                <w:webHidden/>
              </w:rPr>
              <w:t>2</w:t>
            </w:r>
            <w:r w:rsidR="00424899">
              <w:rPr>
                <w:noProof/>
                <w:webHidden/>
              </w:rPr>
              <w:fldChar w:fldCharType="end"/>
            </w:r>
          </w:hyperlink>
        </w:p>
        <w:p w14:paraId="5C7FF2CA" w14:textId="3B6A6F2E" w:rsidR="00424899" w:rsidRDefault="00AC6473">
          <w:pPr>
            <w:pStyle w:val="TOC3"/>
            <w:tabs>
              <w:tab w:val="right" w:leader="dot" w:pos="9350"/>
            </w:tabs>
            <w:rPr>
              <w:noProof/>
            </w:rPr>
          </w:pPr>
          <w:hyperlink w:anchor="_Toc194587196" w:history="1">
            <w:r w:rsidR="00424899" w:rsidRPr="004314B8">
              <w:rPr>
                <w:rStyle w:val="Hyperlink"/>
                <w:noProof/>
              </w:rPr>
              <w:t>1. SETUP</w:t>
            </w:r>
            <w:r w:rsidR="00424899">
              <w:rPr>
                <w:noProof/>
                <w:webHidden/>
              </w:rPr>
              <w:tab/>
            </w:r>
            <w:r w:rsidR="00424899">
              <w:rPr>
                <w:noProof/>
                <w:webHidden/>
              </w:rPr>
              <w:fldChar w:fldCharType="begin"/>
            </w:r>
            <w:r w:rsidR="00424899">
              <w:rPr>
                <w:noProof/>
                <w:webHidden/>
              </w:rPr>
              <w:instrText xml:space="preserve"> PAGEREF _Toc194587196 \h </w:instrText>
            </w:r>
            <w:r w:rsidR="00424899">
              <w:rPr>
                <w:noProof/>
                <w:webHidden/>
              </w:rPr>
            </w:r>
            <w:r w:rsidR="00424899">
              <w:rPr>
                <w:noProof/>
                <w:webHidden/>
              </w:rPr>
              <w:fldChar w:fldCharType="separate"/>
            </w:r>
            <w:r w:rsidR="00424899">
              <w:rPr>
                <w:noProof/>
                <w:webHidden/>
              </w:rPr>
              <w:t>2</w:t>
            </w:r>
            <w:r w:rsidR="00424899">
              <w:rPr>
                <w:noProof/>
                <w:webHidden/>
              </w:rPr>
              <w:fldChar w:fldCharType="end"/>
            </w:r>
          </w:hyperlink>
        </w:p>
        <w:p w14:paraId="33922998" w14:textId="47E796C0" w:rsidR="00424899" w:rsidRDefault="00AC6473">
          <w:pPr>
            <w:pStyle w:val="TOC3"/>
            <w:tabs>
              <w:tab w:val="right" w:leader="dot" w:pos="9350"/>
            </w:tabs>
            <w:rPr>
              <w:noProof/>
            </w:rPr>
          </w:pPr>
          <w:hyperlink w:anchor="_Toc194587197" w:history="1">
            <w:r w:rsidR="00424899" w:rsidRPr="004314B8">
              <w:rPr>
                <w:rStyle w:val="Hyperlink"/>
                <w:noProof/>
              </w:rPr>
              <w:t>2</w:t>
            </w:r>
            <w:r w:rsidR="00424899" w:rsidRPr="004314B8">
              <w:rPr>
                <w:rStyle w:val="Hyperlink"/>
                <w:noProof/>
                <w:lang w:val="vi-VN"/>
              </w:rPr>
              <w:t xml:space="preserve">. </w:t>
            </w:r>
            <w:r w:rsidR="00424899" w:rsidRPr="004314B8">
              <w:rPr>
                <w:rStyle w:val="Hyperlink"/>
                <w:noProof/>
              </w:rPr>
              <w:t>CONFIG</w:t>
            </w:r>
            <w:r w:rsidR="00424899">
              <w:rPr>
                <w:noProof/>
                <w:webHidden/>
              </w:rPr>
              <w:tab/>
            </w:r>
            <w:r w:rsidR="00424899">
              <w:rPr>
                <w:noProof/>
                <w:webHidden/>
              </w:rPr>
              <w:fldChar w:fldCharType="begin"/>
            </w:r>
            <w:r w:rsidR="00424899">
              <w:rPr>
                <w:noProof/>
                <w:webHidden/>
              </w:rPr>
              <w:instrText xml:space="preserve"> PAGEREF _Toc194587197 \h </w:instrText>
            </w:r>
            <w:r w:rsidR="00424899">
              <w:rPr>
                <w:noProof/>
                <w:webHidden/>
              </w:rPr>
            </w:r>
            <w:r w:rsidR="00424899">
              <w:rPr>
                <w:noProof/>
                <w:webHidden/>
              </w:rPr>
              <w:fldChar w:fldCharType="separate"/>
            </w:r>
            <w:r w:rsidR="00424899">
              <w:rPr>
                <w:noProof/>
                <w:webHidden/>
              </w:rPr>
              <w:t>3</w:t>
            </w:r>
            <w:r w:rsidR="00424899">
              <w:rPr>
                <w:noProof/>
                <w:webHidden/>
              </w:rPr>
              <w:fldChar w:fldCharType="end"/>
            </w:r>
          </w:hyperlink>
        </w:p>
        <w:p w14:paraId="09526984" w14:textId="18E353E7" w:rsidR="00424899" w:rsidRDefault="00AC6473">
          <w:pPr>
            <w:pStyle w:val="TOC2"/>
            <w:tabs>
              <w:tab w:val="right" w:leader="dot" w:pos="9350"/>
            </w:tabs>
            <w:rPr>
              <w:noProof/>
            </w:rPr>
          </w:pPr>
          <w:hyperlink w:anchor="_Toc194587198" w:history="1">
            <w:r w:rsidR="00424899" w:rsidRPr="004314B8">
              <w:rPr>
                <w:rStyle w:val="Hyperlink"/>
                <w:noProof/>
              </w:rPr>
              <w:t>II.QUẢN LÝ THẺ</w:t>
            </w:r>
            <w:r w:rsidR="00424899">
              <w:rPr>
                <w:noProof/>
                <w:webHidden/>
              </w:rPr>
              <w:tab/>
            </w:r>
            <w:r w:rsidR="00424899">
              <w:rPr>
                <w:noProof/>
                <w:webHidden/>
              </w:rPr>
              <w:fldChar w:fldCharType="begin"/>
            </w:r>
            <w:r w:rsidR="00424899">
              <w:rPr>
                <w:noProof/>
                <w:webHidden/>
              </w:rPr>
              <w:instrText xml:space="preserve"> PAGEREF _Toc194587198 \h </w:instrText>
            </w:r>
            <w:r w:rsidR="00424899">
              <w:rPr>
                <w:noProof/>
                <w:webHidden/>
              </w:rPr>
            </w:r>
            <w:r w:rsidR="00424899">
              <w:rPr>
                <w:noProof/>
                <w:webHidden/>
              </w:rPr>
              <w:fldChar w:fldCharType="separate"/>
            </w:r>
            <w:r w:rsidR="00424899">
              <w:rPr>
                <w:noProof/>
                <w:webHidden/>
              </w:rPr>
              <w:t>3</w:t>
            </w:r>
            <w:r w:rsidR="00424899">
              <w:rPr>
                <w:noProof/>
                <w:webHidden/>
              </w:rPr>
              <w:fldChar w:fldCharType="end"/>
            </w:r>
          </w:hyperlink>
        </w:p>
        <w:p w14:paraId="39A69065" w14:textId="215EE2EB" w:rsidR="00424899" w:rsidRDefault="00AC6473">
          <w:pPr>
            <w:pStyle w:val="TOC3"/>
            <w:tabs>
              <w:tab w:val="right" w:leader="dot" w:pos="9350"/>
            </w:tabs>
            <w:rPr>
              <w:noProof/>
            </w:rPr>
          </w:pPr>
          <w:hyperlink w:anchor="_Toc194587199" w:history="1">
            <w:r w:rsidR="00424899" w:rsidRPr="004314B8">
              <w:rPr>
                <w:rStyle w:val="Hyperlink"/>
                <w:noProof/>
              </w:rPr>
              <w:t>1.THÊM MỘT THẺ MỚI VÀO HỆ THỐNG</w:t>
            </w:r>
            <w:r w:rsidR="00424899">
              <w:rPr>
                <w:noProof/>
                <w:webHidden/>
              </w:rPr>
              <w:tab/>
            </w:r>
            <w:r w:rsidR="00424899">
              <w:rPr>
                <w:noProof/>
                <w:webHidden/>
              </w:rPr>
              <w:fldChar w:fldCharType="begin"/>
            </w:r>
            <w:r w:rsidR="00424899">
              <w:rPr>
                <w:noProof/>
                <w:webHidden/>
              </w:rPr>
              <w:instrText xml:space="preserve"> PAGEREF _Toc194587199 \h </w:instrText>
            </w:r>
            <w:r w:rsidR="00424899">
              <w:rPr>
                <w:noProof/>
                <w:webHidden/>
              </w:rPr>
            </w:r>
            <w:r w:rsidR="00424899">
              <w:rPr>
                <w:noProof/>
                <w:webHidden/>
              </w:rPr>
              <w:fldChar w:fldCharType="separate"/>
            </w:r>
            <w:r w:rsidR="00424899">
              <w:rPr>
                <w:noProof/>
                <w:webHidden/>
              </w:rPr>
              <w:t>4</w:t>
            </w:r>
            <w:r w:rsidR="00424899">
              <w:rPr>
                <w:noProof/>
                <w:webHidden/>
              </w:rPr>
              <w:fldChar w:fldCharType="end"/>
            </w:r>
          </w:hyperlink>
        </w:p>
        <w:p w14:paraId="45FE494F" w14:textId="74020901" w:rsidR="00424899" w:rsidRDefault="00AC6473">
          <w:pPr>
            <w:pStyle w:val="TOC3"/>
            <w:tabs>
              <w:tab w:val="right" w:leader="dot" w:pos="9350"/>
            </w:tabs>
            <w:rPr>
              <w:noProof/>
            </w:rPr>
          </w:pPr>
          <w:hyperlink w:anchor="_Toc194587200" w:history="1">
            <w:r w:rsidR="00424899" w:rsidRPr="004314B8">
              <w:rPr>
                <w:rStyle w:val="Hyperlink"/>
                <w:noProof/>
              </w:rPr>
              <w:t>2.THÊM HÀNG LOẠT THẺ MỚI VÀO HỆ THỐNG</w:t>
            </w:r>
            <w:r w:rsidR="00424899">
              <w:rPr>
                <w:noProof/>
                <w:webHidden/>
              </w:rPr>
              <w:tab/>
            </w:r>
            <w:r w:rsidR="00424899">
              <w:rPr>
                <w:noProof/>
                <w:webHidden/>
              </w:rPr>
              <w:fldChar w:fldCharType="begin"/>
            </w:r>
            <w:r w:rsidR="00424899">
              <w:rPr>
                <w:noProof/>
                <w:webHidden/>
              </w:rPr>
              <w:instrText xml:space="preserve"> PAGEREF _Toc194587200 \h </w:instrText>
            </w:r>
            <w:r w:rsidR="00424899">
              <w:rPr>
                <w:noProof/>
                <w:webHidden/>
              </w:rPr>
            </w:r>
            <w:r w:rsidR="00424899">
              <w:rPr>
                <w:noProof/>
                <w:webHidden/>
              </w:rPr>
              <w:fldChar w:fldCharType="separate"/>
            </w:r>
            <w:r w:rsidR="00424899">
              <w:rPr>
                <w:noProof/>
                <w:webHidden/>
              </w:rPr>
              <w:t>5</w:t>
            </w:r>
            <w:r w:rsidR="00424899">
              <w:rPr>
                <w:noProof/>
                <w:webHidden/>
              </w:rPr>
              <w:fldChar w:fldCharType="end"/>
            </w:r>
          </w:hyperlink>
        </w:p>
        <w:p w14:paraId="120F8084" w14:textId="195B2265" w:rsidR="00752054" w:rsidRDefault="00752054">
          <w:r>
            <w:rPr>
              <w:b/>
              <w:bCs/>
              <w:noProof/>
            </w:rPr>
            <w:fldChar w:fldCharType="end"/>
          </w:r>
        </w:p>
      </w:sdtContent>
    </w:sdt>
    <w:p w14:paraId="089D20D8" w14:textId="0D86154F" w:rsidR="00354C75" w:rsidRDefault="00AE7A85" w:rsidP="00F013C4">
      <w:pPr>
        <w:pStyle w:val="Heading1"/>
        <w:numPr>
          <w:ilvl w:val="0"/>
          <w:numId w:val="4"/>
        </w:numPr>
      </w:pPr>
      <w:r>
        <w:t>TỔNG QUAN</w:t>
      </w:r>
    </w:p>
    <w:p w14:paraId="2241D764" w14:textId="45CA822C" w:rsidR="00C61BD6" w:rsidRDefault="00AE7A85" w:rsidP="00564A20">
      <w:pPr>
        <w:pStyle w:val="NoSpacing"/>
        <w:ind w:left="360"/>
        <w:rPr>
          <w:szCs w:val="24"/>
        </w:rPr>
      </w:pPr>
      <w:r>
        <w:rPr>
          <w:szCs w:val="24"/>
        </w:rPr>
        <w:t>Smartsam là hệ thống quản lý căn hộ cho thuê, nó bao gồm 0</w:t>
      </w:r>
      <w:r w:rsidR="00EC734A">
        <w:rPr>
          <w:szCs w:val="24"/>
        </w:rPr>
        <w:t>9</w:t>
      </w:r>
      <w:r>
        <w:rPr>
          <w:szCs w:val="24"/>
        </w:rPr>
        <w:t xml:space="preserve"> module</w:t>
      </w:r>
    </w:p>
    <w:p w14:paraId="5863D6C5" w14:textId="186FB0D1" w:rsidR="00EC734A" w:rsidRDefault="00EC734A" w:rsidP="00EC734A">
      <w:pPr>
        <w:pStyle w:val="NoSpacing"/>
        <w:ind w:left="360"/>
        <w:rPr>
          <w:szCs w:val="24"/>
        </w:rPr>
      </w:pPr>
      <w:r>
        <w:rPr>
          <w:szCs w:val="24"/>
        </w:rPr>
        <w:t>Apartemnt, Sales, Customer Services, Infor Center, Inventory, Purchasing, Phone Net Control, Accouting, Admin</w:t>
      </w:r>
    </w:p>
    <w:p w14:paraId="0FDF0F7B" w14:textId="3C740654" w:rsidR="006F44E4" w:rsidRDefault="006F44E4" w:rsidP="000225AE">
      <w:pPr>
        <w:pStyle w:val="NoSpacing"/>
        <w:numPr>
          <w:ilvl w:val="0"/>
          <w:numId w:val="7"/>
        </w:numPr>
        <w:rPr>
          <w:szCs w:val="24"/>
        </w:rPr>
      </w:pPr>
      <w:r>
        <w:rPr>
          <w:szCs w:val="24"/>
        </w:rPr>
        <w:t>C</w:t>
      </w:r>
      <w:r w:rsidR="00376006">
        <w:rPr>
          <w:szCs w:val="24"/>
        </w:rPr>
        <w:t>ấu trúc chung</w:t>
      </w:r>
    </w:p>
    <w:p w14:paraId="55E38CA4" w14:textId="641B9F47" w:rsidR="00B114B7" w:rsidRDefault="00376006" w:rsidP="00B114B7">
      <w:pPr>
        <w:pStyle w:val="NoSpacing"/>
        <w:numPr>
          <w:ilvl w:val="0"/>
          <w:numId w:val="8"/>
        </w:numPr>
        <w:rPr>
          <w:szCs w:val="24"/>
        </w:rPr>
      </w:pPr>
      <w:r>
        <w:rPr>
          <w:szCs w:val="24"/>
        </w:rPr>
        <w:t>Mỗi Module sẽ là một menu cấp 1</w:t>
      </w:r>
    </w:p>
    <w:p w14:paraId="4A23AB2B" w14:textId="20293F50" w:rsidR="00376006" w:rsidRDefault="00B114B7" w:rsidP="00B114B7">
      <w:pPr>
        <w:pStyle w:val="NoSpacing"/>
        <w:numPr>
          <w:ilvl w:val="0"/>
          <w:numId w:val="8"/>
        </w:numPr>
        <w:rPr>
          <w:szCs w:val="24"/>
        </w:rPr>
      </w:pPr>
      <w:r>
        <w:rPr>
          <w:szCs w:val="24"/>
        </w:rPr>
        <w:t>Cá</w:t>
      </w:r>
      <w:r w:rsidR="00376006">
        <w:rPr>
          <w:szCs w:val="24"/>
        </w:rPr>
        <w:t>c chức năng trong một module tương ứng với các Menu cấp 2</w:t>
      </w:r>
      <w:r w:rsidR="00721A43">
        <w:rPr>
          <w:szCs w:val="24"/>
        </w:rPr>
        <w:t xml:space="preserve"> (không có menu cấp 3). Một chức năng thông thường là một Page Index</w:t>
      </w:r>
    </w:p>
    <w:p w14:paraId="696EA3DF" w14:textId="48571C24" w:rsidR="00AF1306" w:rsidRDefault="00AF1306" w:rsidP="00B114B7">
      <w:pPr>
        <w:pStyle w:val="NoSpacing"/>
        <w:numPr>
          <w:ilvl w:val="0"/>
          <w:numId w:val="8"/>
        </w:numPr>
        <w:rPr>
          <w:szCs w:val="24"/>
        </w:rPr>
      </w:pPr>
      <w:r>
        <w:rPr>
          <w:szCs w:val="24"/>
        </w:rPr>
        <w:t>Cấu trúc page index thông thường là một page search bào gồm 3 thành phần chính</w:t>
      </w:r>
    </w:p>
    <w:p w14:paraId="50DF5CC1" w14:textId="7B0439E8" w:rsidR="00AF1306" w:rsidRDefault="00AF1306" w:rsidP="00AF1306">
      <w:pPr>
        <w:pStyle w:val="NoSpacing"/>
        <w:numPr>
          <w:ilvl w:val="1"/>
          <w:numId w:val="8"/>
        </w:numPr>
        <w:rPr>
          <w:szCs w:val="24"/>
        </w:rPr>
      </w:pPr>
      <w:r>
        <w:rPr>
          <w:szCs w:val="24"/>
        </w:rPr>
        <w:t>Phần 1 chứa các tham số để search</w:t>
      </w:r>
    </w:p>
    <w:p w14:paraId="6C2E69E5" w14:textId="5588FECD" w:rsidR="00AF1306" w:rsidRDefault="00AF1306" w:rsidP="00AF1306">
      <w:pPr>
        <w:pStyle w:val="NoSpacing"/>
        <w:numPr>
          <w:ilvl w:val="1"/>
          <w:numId w:val="8"/>
        </w:numPr>
        <w:rPr>
          <w:szCs w:val="24"/>
        </w:rPr>
      </w:pPr>
      <w:r>
        <w:rPr>
          <w:szCs w:val="24"/>
        </w:rPr>
        <w:t>Phần 2 là một gird chứa danh sách kết quả được search</w:t>
      </w:r>
      <w:r w:rsidR="002E1121">
        <w:rPr>
          <w:szCs w:val="24"/>
        </w:rPr>
        <w:t>, user có thể chọn từng dòng</w:t>
      </w:r>
      <w:r w:rsidR="00F23D69">
        <w:rPr>
          <w:szCs w:val="24"/>
        </w:rPr>
        <w:t>, click vào cột có màu xanh để view/Edit chi tiết đối tượng đó. Nếu người đó có quyền View/Edit đồng thời đối tượng đó đang có thể edit thì user click vào sẽ mở ra cửa só chi tiết có thể edit. Nếu user không có quyền xem chi tiết đối tượng đó thì không thể mở cửa số chi tiết của đối tượng đó</w:t>
      </w:r>
      <w:r w:rsidR="007F4A00">
        <w:rPr>
          <w:szCs w:val="24"/>
        </w:rPr>
        <w:t>. Giao tất cả các quyền giao với trạng thái lấy quyền cao nhất có thể.</w:t>
      </w:r>
    </w:p>
    <w:p w14:paraId="6FB70CE9" w14:textId="550ED8DC" w:rsidR="00AF1306" w:rsidRDefault="00AF1306" w:rsidP="00AF1306">
      <w:pPr>
        <w:pStyle w:val="NoSpacing"/>
        <w:numPr>
          <w:ilvl w:val="1"/>
          <w:numId w:val="8"/>
        </w:numPr>
        <w:rPr>
          <w:szCs w:val="24"/>
        </w:rPr>
      </w:pPr>
      <w:r>
        <w:rPr>
          <w:szCs w:val="24"/>
        </w:rPr>
        <w:t xml:space="preserve">Phần 3 chứa các hành động </w:t>
      </w:r>
      <w:r w:rsidR="000A37DC">
        <w:rPr>
          <w:szCs w:val="24"/>
        </w:rPr>
        <w:t>ví dụ như thêm mới, và các hành động khác</w:t>
      </w:r>
    </w:p>
    <w:p w14:paraId="35A25287" w14:textId="77777777" w:rsidR="00F45E4C" w:rsidRDefault="00F45E4C" w:rsidP="00AF1306">
      <w:pPr>
        <w:pStyle w:val="NoSpacing"/>
        <w:numPr>
          <w:ilvl w:val="1"/>
          <w:numId w:val="8"/>
        </w:numPr>
        <w:rPr>
          <w:szCs w:val="24"/>
        </w:rPr>
      </w:pPr>
    </w:p>
    <w:p w14:paraId="2FF997DA" w14:textId="798026AE" w:rsidR="00BD4206" w:rsidRDefault="00F45E4C" w:rsidP="006F44E4">
      <w:pPr>
        <w:pStyle w:val="NoSpacing"/>
        <w:numPr>
          <w:ilvl w:val="0"/>
          <w:numId w:val="7"/>
        </w:numPr>
        <w:rPr>
          <w:szCs w:val="24"/>
        </w:rPr>
      </w:pPr>
      <w:r>
        <w:rPr>
          <w:szCs w:val="24"/>
        </w:rPr>
        <w:t>Xx</w:t>
      </w:r>
    </w:p>
    <w:p w14:paraId="5307467B" w14:textId="2C8FE6B9" w:rsidR="00F45E4C" w:rsidRPr="00F45E4C" w:rsidRDefault="00F45E4C" w:rsidP="00F45E4C">
      <w:pPr>
        <w:pStyle w:val="Heading1"/>
        <w:numPr>
          <w:ilvl w:val="0"/>
          <w:numId w:val="4"/>
        </w:numPr>
      </w:pPr>
      <w:r w:rsidRPr="00F45E4C">
        <w:t>CHI TIẾT CÁC MODULE</w:t>
      </w:r>
    </w:p>
    <w:p w14:paraId="7405EF5F" w14:textId="583BAD59" w:rsidR="00F45E4C" w:rsidRDefault="00F45E4C" w:rsidP="00F45E4C">
      <w:pPr>
        <w:pStyle w:val="Heading2"/>
        <w:numPr>
          <w:ilvl w:val="0"/>
          <w:numId w:val="11"/>
        </w:numPr>
      </w:pPr>
      <w:r>
        <w:lastRenderedPageBreak/>
        <w:t>APARTMENT</w:t>
      </w:r>
    </w:p>
    <w:p w14:paraId="198D7EB0" w14:textId="078EF97F" w:rsidR="00F45E4C" w:rsidRDefault="00F45E4C" w:rsidP="00F45E4C">
      <w:pPr>
        <w:pStyle w:val="Heading2"/>
        <w:numPr>
          <w:ilvl w:val="0"/>
          <w:numId w:val="11"/>
        </w:numPr>
      </w:pPr>
      <w:r>
        <w:t>SALES</w:t>
      </w:r>
    </w:p>
    <w:p w14:paraId="197F8E7F" w14:textId="7B5BDE26" w:rsidR="00F45E4C" w:rsidRDefault="00F45E4C" w:rsidP="00F45E4C">
      <w:pPr>
        <w:pStyle w:val="Heading2"/>
        <w:numPr>
          <w:ilvl w:val="0"/>
          <w:numId w:val="11"/>
        </w:numPr>
      </w:pPr>
      <w:r>
        <w:t xml:space="preserve">CUSTOMER SERVICES </w:t>
      </w:r>
    </w:p>
    <w:p w14:paraId="265C4D27" w14:textId="55359D5F" w:rsidR="00F45E4C" w:rsidRDefault="00F45E4C" w:rsidP="00F45E4C">
      <w:pPr>
        <w:pStyle w:val="Heading2"/>
        <w:numPr>
          <w:ilvl w:val="0"/>
          <w:numId w:val="11"/>
        </w:numPr>
      </w:pPr>
      <w:r>
        <w:t>INFOR CENTER</w:t>
      </w:r>
    </w:p>
    <w:p w14:paraId="274E0C72" w14:textId="7F544C84" w:rsidR="00F45E4C" w:rsidRDefault="00F45E4C" w:rsidP="00F45E4C">
      <w:pPr>
        <w:pStyle w:val="Heading2"/>
        <w:numPr>
          <w:ilvl w:val="0"/>
          <w:numId w:val="11"/>
        </w:numPr>
      </w:pPr>
      <w:r>
        <w:t>INVENTORY</w:t>
      </w:r>
    </w:p>
    <w:p w14:paraId="044F4299" w14:textId="5B34A7F9" w:rsidR="00F45E4C" w:rsidRDefault="00F45E4C" w:rsidP="00F45E4C">
      <w:pPr>
        <w:pStyle w:val="Heading2"/>
        <w:numPr>
          <w:ilvl w:val="0"/>
          <w:numId w:val="11"/>
        </w:numPr>
      </w:pPr>
      <w:r>
        <w:t>PURCHASING</w:t>
      </w:r>
    </w:p>
    <w:p w14:paraId="0E1CE376" w14:textId="5602FC4C" w:rsidR="007115E8" w:rsidRDefault="007115E8" w:rsidP="007115E8">
      <w:pPr>
        <w:pStyle w:val="ListParagraph"/>
        <w:numPr>
          <w:ilvl w:val="0"/>
          <w:numId w:val="12"/>
        </w:numPr>
      </w:pPr>
      <w:r>
        <w:t xml:space="preserve">SUPPLIER </w:t>
      </w:r>
    </w:p>
    <w:p w14:paraId="4B95C195" w14:textId="6F1C7686" w:rsidR="007115E8" w:rsidRDefault="007115E8" w:rsidP="007115E8">
      <w:pPr>
        <w:pStyle w:val="ListParagraph"/>
        <w:numPr>
          <w:ilvl w:val="0"/>
          <w:numId w:val="12"/>
        </w:numPr>
      </w:pPr>
      <w:r>
        <w:t>APPROVE SUPPLIER ANUALLY</w:t>
      </w:r>
    </w:p>
    <w:p w14:paraId="31FBD403" w14:textId="06C7F9CD" w:rsidR="007115E8" w:rsidRDefault="007115E8" w:rsidP="007115E8">
      <w:pPr>
        <w:pStyle w:val="ListParagraph"/>
        <w:numPr>
          <w:ilvl w:val="0"/>
          <w:numId w:val="12"/>
        </w:numPr>
      </w:pPr>
      <w:r>
        <w:t>MATERIAL REQUEST</w:t>
      </w:r>
    </w:p>
    <w:p w14:paraId="4B9B45B7" w14:textId="2BC7768C" w:rsidR="00822FB1" w:rsidRDefault="00161F6A" w:rsidP="00822FB1">
      <w:pPr>
        <w:pStyle w:val="ListParagraph"/>
      </w:pPr>
      <w:r>
        <w:rPr>
          <w:noProof/>
        </w:rPr>
        <w:drawing>
          <wp:inline distT="0" distB="0" distL="0" distR="0" wp14:anchorId="40C72DC6" wp14:editId="332C15B5">
            <wp:extent cx="5943600" cy="1830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30705"/>
                    </a:xfrm>
                    <a:prstGeom prst="rect">
                      <a:avLst/>
                    </a:prstGeom>
                  </pic:spPr>
                </pic:pic>
              </a:graphicData>
            </a:graphic>
          </wp:inline>
        </w:drawing>
      </w:r>
    </w:p>
    <w:p w14:paraId="1C9C3298" w14:textId="045FA1E6" w:rsidR="006D51A3" w:rsidRDefault="002C6ACD" w:rsidP="002C6ACD">
      <w:pPr>
        <w:pStyle w:val="ListParagraph"/>
        <w:numPr>
          <w:ilvl w:val="0"/>
          <w:numId w:val="13"/>
        </w:numPr>
      </w:pPr>
      <w:r>
        <w:t>Khi có nhu cầu sử dụng hàng hóa hoặc dịch vụ gì , nhân viên tạo Material Request</w:t>
      </w:r>
      <w:r w:rsidR="006D51A3">
        <w:t>(MR)</w:t>
      </w:r>
      <w:r>
        <w:t xml:space="preserve">, hệ thống gửi mail đến trưởng bộ phận, nếu là trưởng bộ phận </w:t>
      </w:r>
      <w:r w:rsidR="00690B40">
        <w:t xml:space="preserve">chính là người </w:t>
      </w:r>
      <w:r>
        <w:t xml:space="preserve">tạo yêu cầu thì trưởng bộ phận có thể approve luôn sau khi submit. </w:t>
      </w:r>
      <w:r>
        <w:br/>
      </w:r>
      <w:r w:rsidR="004168DF">
        <w:t>*</w:t>
      </w:r>
      <w:r>
        <w:t xml:space="preserve">Lưu ý: </w:t>
      </w:r>
    </w:p>
    <w:p w14:paraId="630ABCC9" w14:textId="69D0A573" w:rsidR="00690B40" w:rsidRDefault="002C6ACD" w:rsidP="006D51A3">
      <w:pPr>
        <w:pStyle w:val="ListParagraph"/>
        <w:numPr>
          <w:ilvl w:val="1"/>
          <w:numId w:val="13"/>
        </w:numPr>
        <w:rPr>
          <w:i/>
        </w:rPr>
      </w:pPr>
      <w:r w:rsidRPr="00D017CF">
        <w:rPr>
          <w:i/>
        </w:rPr>
        <w:t xml:space="preserve">Có </w:t>
      </w:r>
      <w:r w:rsidR="00BA6EDA">
        <w:rPr>
          <w:i/>
        </w:rPr>
        <w:t>2</w:t>
      </w:r>
      <w:r w:rsidRPr="00D017CF">
        <w:rPr>
          <w:i/>
        </w:rPr>
        <w:t xml:space="preserve"> loại yêu cầu</w:t>
      </w:r>
      <w:r w:rsidR="00BA6EDA">
        <w:rPr>
          <w:i/>
        </w:rPr>
        <w:t xml:space="preserve"> chính</w:t>
      </w:r>
      <w:r w:rsidR="00690B40">
        <w:rPr>
          <w:i/>
        </w:rPr>
        <w:t>:</w:t>
      </w:r>
      <w:r w:rsidR="00690B40">
        <w:rPr>
          <w:i/>
        </w:rPr>
        <w:br/>
        <w:t>-</w:t>
      </w:r>
      <w:r w:rsidRPr="00D017CF">
        <w:rPr>
          <w:i/>
        </w:rPr>
        <w:t xml:space="preserve"> </w:t>
      </w:r>
      <w:r w:rsidR="00690B40">
        <w:rPr>
          <w:i/>
        </w:rPr>
        <w:t xml:space="preserve">Yêu cầu </w:t>
      </w:r>
      <w:r w:rsidR="00856F36">
        <w:rPr>
          <w:i/>
        </w:rPr>
        <w:t xml:space="preserve">thông thường là </w:t>
      </w:r>
      <w:r w:rsidRPr="00D017CF">
        <w:rPr>
          <w:i/>
        </w:rPr>
        <w:t>khi nào cần thì tạo khi đó</w:t>
      </w:r>
      <w:r w:rsidR="00BA6EDA">
        <w:rPr>
          <w:i/>
        </w:rPr>
        <w:t>, loại này được chia làm 2 loại nhỏ(Not Issue</w:t>
      </w:r>
      <w:r w:rsidR="003613DC">
        <w:rPr>
          <w:i/>
        </w:rPr>
        <w:t xml:space="preserve"> hoặc ngược lại</w:t>
      </w:r>
      <w:r w:rsidR="00BA6EDA">
        <w:rPr>
          <w:i/>
        </w:rPr>
        <w:t>)</w:t>
      </w:r>
    </w:p>
    <w:p w14:paraId="1E1BA8A9" w14:textId="0D44BA55" w:rsidR="002C6ACD" w:rsidRPr="00690B40" w:rsidRDefault="00690B40" w:rsidP="00690B40">
      <w:pPr>
        <w:pStyle w:val="ListParagraph"/>
        <w:ind w:left="1800"/>
        <w:rPr>
          <w:i/>
        </w:rPr>
      </w:pPr>
      <w:r>
        <w:rPr>
          <w:i/>
        </w:rPr>
        <w:t xml:space="preserve">-  Yêu cầu </w:t>
      </w:r>
      <w:r w:rsidR="002C6ACD" w:rsidRPr="00690B40">
        <w:rPr>
          <w:i/>
        </w:rPr>
        <w:t>theo định mức, loại này 1 tháng chỉ được làm một lần và người phụ trách kho của bộ phận mới được tạo</w:t>
      </w:r>
      <w:r w:rsidR="009A0261" w:rsidRPr="00690B40">
        <w:rPr>
          <w:i/>
        </w:rPr>
        <w:t>(Trường IsInventoryControlInDep trong table MS_Employee , trường StoreGR chính là nhóm kho mà người đó thuộc về)</w:t>
      </w:r>
    </w:p>
    <w:p w14:paraId="4ED354DE" w14:textId="09B7CA23" w:rsidR="006D51A3" w:rsidRPr="00D017CF" w:rsidRDefault="006D51A3" w:rsidP="006D51A3">
      <w:pPr>
        <w:pStyle w:val="ListParagraph"/>
        <w:numPr>
          <w:ilvl w:val="1"/>
          <w:numId w:val="13"/>
        </w:numPr>
        <w:rPr>
          <w:i/>
        </w:rPr>
      </w:pPr>
      <w:r w:rsidRPr="00D017CF">
        <w:rPr>
          <w:i/>
        </w:rPr>
        <w:t>Tìm mail trưởng bộ phận. Trường HeadDept trong table MS_Employee cho biết trưởng bộ phận, trưởng StoreGR cho biết cùng nhóm kho với người tạo MR</w:t>
      </w:r>
    </w:p>
    <w:p w14:paraId="66594FB0" w14:textId="77777777" w:rsidR="006D51A3" w:rsidRDefault="006D51A3" w:rsidP="006D51A3">
      <w:pPr>
        <w:pStyle w:val="ListParagraph"/>
        <w:ind w:left="1800"/>
      </w:pPr>
    </w:p>
    <w:p w14:paraId="5A3DEA3B" w14:textId="2EA86139" w:rsidR="00BE2CB5" w:rsidRPr="00BE2CB5" w:rsidRDefault="002C6ACD" w:rsidP="006D51A3">
      <w:pPr>
        <w:pStyle w:val="ListParagraph"/>
        <w:numPr>
          <w:ilvl w:val="0"/>
          <w:numId w:val="13"/>
        </w:numPr>
      </w:pPr>
      <w:r>
        <w:t xml:space="preserve">Trưởng bộ phận sẽ căn cứ vào thực tế để thực hiện phê duyệt , nhấp vào link gửi trong mail sẽ mở ra chi tiết </w:t>
      </w:r>
      <w:r w:rsidR="008164BB">
        <w:t>, nhấn vào nút Approve hoặc Reject</w:t>
      </w:r>
      <w:r w:rsidR="009E3C67">
        <w:t>, nếu Reject thì</w:t>
      </w:r>
      <w:r w:rsidR="003E003B">
        <w:t xml:space="preserve"> điền lý do</w:t>
      </w:r>
      <w:r w:rsidR="00DE68A4">
        <w:t>(Reject từng item/Service)</w:t>
      </w:r>
      <w:r w:rsidR="008164BB">
        <w:t>. Nếu Approve thì hệ thống thông báo đến Purchser. Nếu</w:t>
      </w:r>
      <w:r w:rsidR="00791D14">
        <w:t xml:space="preserve"> Reject thì hệ thống thông báo đến người tạo</w:t>
      </w:r>
      <w:r w:rsidR="00BF0BC5">
        <w:t>(từng item)</w:t>
      </w:r>
      <w:r w:rsidR="00791D14">
        <w:t xml:space="preserve">. </w:t>
      </w:r>
      <w:r w:rsidR="00DE0137">
        <w:t xml:space="preserve">Tìm email của Purchaser trong </w:t>
      </w:r>
      <w:r w:rsidR="00DE0137" w:rsidRPr="00D017CF">
        <w:rPr>
          <w:i/>
        </w:rPr>
        <w:t>Employee</w:t>
      </w:r>
      <w:r w:rsidR="00DE0137">
        <w:rPr>
          <w:i/>
        </w:rPr>
        <w:t xml:space="preserve"> với điều kiện IsPachaser =1</w:t>
      </w:r>
    </w:p>
    <w:p w14:paraId="4F8C3585" w14:textId="10BFEC38" w:rsidR="000C0444" w:rsidRDefault="00BE2CB5" w:rsidP="006D51A3">
      <w:pPr>
        <w:pStyle w:val="ListParagraph"/>
        <w:numPr>
          <w:ilvl w:val="0"/>
          <w:numId w:val="13"/>
        </w:numPr>
      </w:pPr>
      <w:r w:rsidRPr="000C0444">
        <w:lastRenderedPageBreak/>
        <w:t>Purchaser nhận được email sẽ click vào link trong mail mở ra page Material Request Detail, nhấn vào nút Caculate</w:t>
      </w:r>
      <w:r w:rsidR="00A8381E" w:rsidRPr="000C0444">
        <w:t>=&gt; Tính ra số lượng hàng cần mua</w:t>
      </w:r>
      <w:r w:rsidR="00D1572B">
        <w:t xml:space="preserve">( Anh </w:t>
      </w:r>
      <w:r w:rsidR="003156DB">
        <w:t>sẽ cung cấp hàm này</w:t>
      </w:r>
      <w:r w:rsidR="00D1572B">
        <w:t>)</w:t>
      </w:r>
      <w:r w:rsidR="00BF0BC5">
        <w:t>, có thể Reject 1 số item, sau đó approve để hệ thống gửi lên CFO</w:t>
      </w:r>
      <w:r w:rsidR="0026439B">
        <w:t>(IsCFO trong MS_Employee)</w:t>
      </w:r>
    </w:p>
    <w:p w14:paraId="2DD5DBB0" w14:textId="2A00BDBA" w:rsidR="001566AC" w:rsidRDefault="001566AC" w:rsidP="006D51A3">
      <w:pPr>
        <w:pStyle w:val="ListParagraph"/>
        <w:numPr>
          <w:ilvl w:val="0"/>
          <w:numId w:val="13"/>
        </w:numPr>
      </w:pPr>
      <w:r>
        <w:t>CFO làm tương tự</w:t>
      </w:r>
    </w:p>
    <w:p w14:paraId="797B52C0" w14:textId="04F4A983" w:rsidR="00950A1A" w:rsidRDefault="00950A1A" w:rsidP="00950A1A">
      <w:pPr>
        <w:pStyle w:val="ListParagraph"/>
        <w:ind w:left="1080"/>
      </w:pPr>
    </w:p>
    <w:p w14:paraId="0AB14D30" w14:textId="1253D8C9" w:rsidR="00BF0BC5" w:rsidRDefault="00E13E98" w:rsidP="00BF0BC5">
      <w:pPr>
        <w:pStyle w:val="ListParagraph"/>
        <w:ind w:left="1080"/>
      </w:pPr>
      <w:r>
        <w:t>Giao diện màn hình như sau:</w:t>
      </w:r>
    </w:p>
    <w:p w14:paraId="0835190D" w14:textId="77777777" w:rsidR="00E13E98" w:rsidRDefault="00E13E98" w:rsidP="00E13E98">
      <w:pPr>
        <w:pStyle w:val="ListParagraph"/>
        <w:ind w:left="1080"/>
      </w:pPr>
      <w:r>
        <w:t>Matertail Request</w:t>
      </w:r>
    </w:p>
    <w:p w14:paraId="7DFEC378" w14:textId="307E7728" w:rsidR="00E13E98" w:rsidRDefault="00E13E98" w:rsidP="00BF0BC5">
      <w:pPr>
        <w:pStyle w:val="ListParagraph"/>
        <w:ind w:left="1080"/>
      </w:pPr>
      <w:r>
        <w:rPr>
          <w:noProof/>
        </w:rPr>
        <w:drawing>
          <wp:inline distT="0" distB="0" distL="0" distR="0" wp14:anchorId="41F49161" wp14:editId="1DEC5A2B">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57700"/>
                    </a:xfrm>
                    <a:prstGeom prst="rect">
                      <a:avLst/>
                    </a:prstGeom>
                  </pic:spPr>
                </pic:pic>
              </a:graphicData>
            </a:graphic>
          </wp:inline>
        </w:drawing>
      </w:r>
    </w:p>
    <w:p w14:paraId="7EAE0D26" w14:textId="12C56CB5" w:rsidR="00E13E98" w:rsidRDefault="00E13E98" w:rsidP="00BF0BC5">
      <w:pPr>
        <w:pStyle w:val="ListParagraph"/>
        <w:ind w:left="1080"/>
      </w:pPr>
    </w:p>
    <w:p w14:paraId="4D2F43C9" w14:textId="48811771" w:rsidR="00006316" w:rsidRDefault="00006316" w:rsidP="00546848">
      <w:pPr>
        <w:pStyle w:val="ListParagraph"/>
        <w:numPr>
          <w:ilvl w:val="0"/>
          <w:numId w:val="8"/>
        </w:numPr>
      </w:pPr>
      <w:r>
        <w:t>Các điều kiện mặc định</w:t>
      </w:r>
    </w:p>
    <w:p w14:paraId="3AE82290" w14:textId="58E10FFD" w:rsidR="00E13E98" w:rsidRDefault="00E13E98" w:rsidP="00006316">
      <w:pPr>
        <w:pStyle w:val="ListParagraph"/>
        <w:numPr>
          <w:ilvl w:val="1"/>
          <w:numId w:val="8"/>
        </w:numPr>
      </w:pPr>
      <w:r>
        <w:t>Store Group gắn chặt(không được chọn lại) với user login, riêng ADMIN, Purchaser và CFO thì được ô đó được gán All và được quyền lựa chọn</w:t>
      </w:r>
    </w:p>
    <w:p w14:paraId="1A601385" w14:textId="24757983" w:rsidR="00546848" w:rsidRDefault="00546848" w:rsidP="00006316">
      <w:pPr>
        <w:pStyle w:val="ListParagraph"/>
        <w:numPr>
          <w:ilvl w:val="1"/>
          <w:numId w:val="8"/>
        </w:numPr>
      </w:pPr>
      <w:r>
        <w:t>From Date , Todate được Default nhưu sau: ToDate= ngày hiện tại, From Date = ngày cách ngày hiện tại 3 tháng trước</w:t>
      </w:r>
    </w:p>
    <w:p w14:paraId="03B4DEF6" w14:textId="4236F223" w:rsidR="00546848" w:rsidRDefault="00546848" w:rsidP="00006316">
      <w:pPr>
        <w:pStyle w:val="ListParagraph"/>
        <w:numPr>
          <w:ilvl w:val="1"/>
          <w:numId w:val="8"/>
        </w:numPr>
      </w:pPr>
      <w:r>
        <w:t xml:space="preserve">Status là một multiselect và được gán lùi một giá trị so với giá trị  </w:t>
      </w:r>
      <w:r w:rsidRPr="00546848">
        <w:t>Approval</w:t>
      </w:r>
      <w:r>
        <w:t xml:space="preserve"> trong </w:t>
      </w:r>
      <w:r w:rsidRPr="00546848">
        <w:t>MS_Employee</w:t>
      </w:r>
      <w:r>
        <w:t xml:space="preserve"> của user login </w:t>
      </w:r>
      <w:r w:rsidR="00006316">
        <w:t>mục đích là để thấy những Material quest chờ người đó xử lý</w:t>
      </w:r>
    </w:p>
    <w:p w14:paraId="6B564E5C" w14:textId="610D169A" w:rsidR="00546848" w:rsidRDefault="00006316" w:rsidP="00006316">
      <w:pPr>
        <w:pStyle w:val="ListParagraph"/>
        <w:numPr>
          <w:ilvl w:val="0"/>
          <w:numId w:val="8"/>
        </w:numPr>
      </w:pPr>
      <w:r>
        <w:t>Tạo mới Material quest</w:t>
      </w:r>
    </w:p>
    <w:p w14:paraId="0EB1EA27" w14:textId="77777777" w:rsidR="00C56011" w:rsidRDefault="00006316" w:rsidP="00006316">
      <w:pPr>
        <w:pStyle w:val="ListParagraph"/>
        <w:numPr>
          <w:ilvl w:val="1"/>
          <w:numId w:val="8"/>
        </w:numPr>
      </w:pPr>
      <w:r>
        <w:lastRenderedPageBreak/>
        <w:t xml:space="preserve">Tạo mới một MR  </w:t>
      </w:r>
      <w:r w:rsidR="00C56011">
        <w:t xml:space="preserve">thông thường: Nhấn vào nút Create MR, một cửa sổ heiejn ra như sau: </w:t>
      </w:r>
    </w:p>
    <w:p w14:paraId="4E28F2FA" w14:textId="0D1C2E8D" w:rsidR="00006316" w:rsidRDefault="00C56011" w:rsidP="00C56011">
      <w:pPr>
        <w:pStyle w:val="ListParagraph"/>
        <w:ind w:left="1800"/>
      </w:pPr>
      <w:r>
        <w:rPr>
          <w:noProof/>
        </w:rPr>
        <w:drawing>
          <wp:inline distT="0" distB="0" distL="0" distR="0" wp14:anchorId="670C13B8" wp14:editId="25C04D66">
            <wp:extent cx="4824374" cy="375177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7800" cy="3754439"/>
                    </a:xfrm>
                    <a:prstGeom prst="rect">
                      <a:avLst/>
                    </a:prstGeom>
                  </pic:spPr>
                </pic:pic>
              </a:graphicData>
            </a:graphic>
          </wp:inline>
        </w:drawing>
      </w:r>
      <w:r>
        <w:t xml:space="preserve"> </w:t>
      </w:r>
    </w:p>
    <w:p w14:paraId="0D329844" w14:textId="08C2CE16" w:rsidR="00C56011" w:rsidRDefault="00C56011" w:rsidP="00C56011">
      <w:pPr>
        <w:pStyle w:val="ListParagraph"/>
        <w:numPr>
          <w:ilvl w:val="1"/>
          <w:numId w:val="8"/>
        </w:numPr>
      </w:pPr>
      <w:r>
        <w:t>Điền mã hoặc tiên, hoặc cả 2, nếu cần xem số lượng tồn kho hiện có của hàng đó thì check vào nút Check Balance in Store</w:t>
      </w:r>
    </w:p>
    <w:p w14:paraId="3468E953" w14:textId="411A62A7" w:rsidR="00C56011" w:rsidRDefault="00C56011" w:rsidP="00C56011">
      <w:pPr>
        <w:pStyle w:val="ListParagraph"/>
        <w:numPr>
          <w:ilvl w:val="1"/>
          <w:numId w:val="8"/>
        </w:numPr>
      </w:pPr>
      <w:r>
        <w:t>Nhấn Search, nhấn “&gt;” để chuyển qua bên phải, lặp lại với item khác( riêng với item /Service mới thì sẽ được mô tả sau), điền mô tả mục đích sử dụng vào Description, rồi nhấn Create MR. Cửa số  Material Request Detail hiện ra như sau:</w:t>
      </w:r>
    </w:p>
    <w:p w14:paraId="2C4784A0" w14:textId="07929159" w:rsidR="00135B3D" w:rsidRDefault="00135B3D" w:rsidP="00135B3D">
      <w:pPr>
        <w:pStyle w:val="ListParagraph"/>
        <w:numPr>
          <w:ilvl w:val="0"/>
          <w:numId w:val="8"/>
        </w:numPr>
      </w:pPr>
      <w:r>
        <w:t>Tính toán, phê duyệt thì dùng các nút Caculate(chỉ Purchaser được dùng khi nó ở trạng thái 0)</w:t>
      </w:r>
    </w:p>
    <w:p w14:paraId="327EAFE3" w14:textId="2E45164B" w:rsidR="00C56011" w:rsidRDefault="00C56011" w:rsidP="00C56011">
      <w:pPr>
        <w:pStyle w:val="ListParagraph"/>
        <w:ind w:left="1800"/>
      </w:pPr>
      <w:r>
        <w:rPr>
          <w:noProof/>
        </w:rPr>
        <w:lastRenderedPageBreak/>
        <w:drawing>
          <wp:inline distT="0" distB="0" distL="0" distR="0" wp14:anchorId="665E02C4" wp14:editId="3B3970C0">
            <wp:extent cx="5043830" cy="3669710"/>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0770" cy="3674759"/>
                    </a:xfrm>
                    <a:prstGeom prst="rect">
                      <a:avLst/>
                    </a:prstGeom>
                  </pic:spPr>
                </pic:pic>
              </a:graphicData>
            </a:graphic>
          </wp:inline>
        </w:drawing>
      </w:r>
    </w:p>
    <w:p w14:paraId="57CEB494" w14:textId="77777777" w:rsidR="00E57108" w:rsidRDefault="00C56011" w:rsidP="008F0AA9">
      <w:pPr>
        <w:pStyle w:val="ListParagraph"/>
        <w:ind w:left="1800"/>
      </w:pPr>
      <w:r>
        <w:t>Nếu cần một item/Service mới chưa tồn tại trên hệ thống thì nhấn vào nút Create New Item, sẽ xuất hiện một ô để điền tên, đơn vị tính, mã (tự động phát sinh dựa vào thời gian), nhấn OK thì item mới đó sẽ nhảy vào lưới của page Material Request Detail</w:t>
      </w:r>
    </w:p>
    <w:p w14:paraId="6AA92884" w14:textId="77777777" w:rsidR="00E57108" w:rsidRDefault="00E57108" w:rsidP="008F0AA9">
      <w:pPr>
        <w:pStyle w:val="ListParagraph"/>
        <w:ind w:left="1800"/>
      </w:pPr>
    </w:p>
    <w:p w14:paraId="42010881" w14:textId="0822F661" w:rsidR="00C0539E" w:rsidRPr="000C0444" w:rsidRDefault="006D51A3" w:rsidP="00E57108">
      <w:pPr>
        <w:pStyle w:val="ListParagraph"/>
        <w:ind w:left="2160"/>
      </w:pPr>
      <w:r w:rsidRPr="000C0444">
        <w:br/>
      </w:r>
      <w:bookmarkStart w:id="0" w:name="_GoBack"/>
      <w:bookmarkEnd w:id="0"/>
    </w:p>
    <w:p w14:paraId="12E81AC9" w14:textId="65FB0198" w:rsidR="007115E8" w:rsidRDefault="007115E8" w:rsidP="007115E8">
      <w:pPr>
        <w:pStyle w:val="ListParagraph"/>
        <w:numPr>
          <w:ilvl w:val="0"/>
          <w:numId w:val="12"/>
        </w:numPr>
      </w:pPr>
      <w:r>
        <w:t>PURCHASING REQUISITION</w:t>
      </w:r>
    </w:p>
    <w:p w14:paraId="69791A3B" w14:textId="6F431C14" w:rsidR="007115E8" w:rsidRDefault="007115E8" w:rsidP="007115E8">
      <w:pPr>
        <w:pStyle w:val="ListParagraph"/>
        <w:numPr>
          <w:ilvl w:val="0"/>
          <w:numId w:val="12"/>
        </w:numPr>
      </w:pPr>
      <w:r>
        <w:t>PURCHASE ORDER</w:t>
      </w:r>
    </w:p>
    <w:p w14:paraId="7C99185C" w14:textId="632D0AAB" w:rsidR="007115E8" w:rsidRDefault="007115E8" w:rsidP="007115E8">
      <w:pPr>
        <w:pStyle w:val="ListParagraph"/>
        <w:numPr>
          <w:ilvl w:val="0"/>
          <w:numId w:val="12"/>
        </w:numPr>
      </w:pPr>
      <w:r>
        <w:t>SUPPERLIER- PO REPORT</w:t>
      </w:r>
    </w:p>
    <w:p w14:paraId="51FF3DC1" w14:textId="5B180CB3" w:rsidR="007115E8" w:rsidRPr="007115E8" w:rsidRDefault="007115E8" w:rsidP="007115E8">
      <w:pPr>
        <w:pStyle w:val="ListParagraph"/>
        <w:numPr>
          <w:ilvl w:val="0"/>
          <w:numId w:val="12"/>
        </w:numPr>
      </w:pPr>
      <w:r>
        <w:t>ANALYZING SUPPLIER</w:t>
      </w:r>
    </w:p>
    <w:p w14:paraId="0FC9D83D" w14:textId="6E55D184" w:rsidR="00F45E4C" w:rsidRDefault="00F45E4C" w:rsidP="00F45E4C">
      <w:pPr>
        <w:pStyle w:val="Heading2"/>
        <w:numPr>
          <w:ilvl w:val="0"/>
          <w:numId w:val="11"/>
        </w:numPr>
      </w:pPr>
      <w:r>
        <w:t>PHONE&amp; NET CONTROL</w:t>
      </w:r>
    </w:p>
    <w:p w14:paraId="435B43F2" w14:textId="728A4ADA" w:rsidR="00F45E4C" w:rsidRDefault="00F45E4C" w:rsidP="00F45E4C">
      <w:pPr>
        <w:pStyle w:val="Heading2"/>
        <w:numPr>
          <w:ilvl w:val="0"/>
          <w:numId w:val="11"/>
        </w:numPr>
      </w:pPr>
      <w:r>
        <w:t>ACCOUTING</w:t>
      </w:r>
    </w:p>
    <w:p w14:paraId="3E66829C" w14:textId="6AEB9B92" w:rsidR="00F45E4C" w:rsidRDefault="00F45E4C" w:rsidP="00F45E4C">
      <w:pPr>
        <w:pStyle w:val="Heading2"/>
        <w:numPr>
          <w:ilvl w:val="0"/>
          <w:numId w:val="11"/>
        </w:numPr>
      </w:pPr>
      <w:r>
        <w:t>ADMIN</w:t>
      </w:r>
    </w:p>
    <w:sectPr w:rsidR="00F45E4C" w:rsidSect="002774F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1F932C" w14:textId="77777777" w:rsidR="00AC6473" w:rsidRDefault="00AC6473">
      <w:pPr>
        <w:spacing w:after="0" w:line="240" w:lineRule="auto"/>
      </w:pPr>
      <w:r>
        <w:separator/>
      </w:r>
    </w:p>
  </w:endnote>
  <w:endnote w:type="continuationSeparator" w:id="0">
    <w:p w14:paraId="027FDFF0" w14:textId="77777777" w:rsidR="00AC6473" w:rsidRDefault="00AC6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F7ED1" w14:textId="77777777" w:rsidR="00242D3D" w:rsidRDefault="00242D3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7664977"/>
      <w:docPartObj>
        <w:docPartGallery w:val="Page Numbers (Bottom of Page)"/>
        <w:docPartUnique/>
      </w:docPartObj>
    </w:sdtPr>
    <w:sdtEndPr>
      <w:rPr>
        <w:noProof/>
      </w:rPr>
    </w:sdtEndPr>
    <w:sdtContent>
      <w:p w14:paraId="27A33D68" w14:textId="1BCABA9F" w:rsidR="00520C2C" w:rsidRDefault="00520C2C">
        <w:pPr>
          <w:pStyle w:val="Footer"/>
        </w:pPr>
        <w:r>
          <w:fldChar w:fldCharType="begin"/>
        </w:r>
        <w:r>
          <w:instrText xml:space="preserve"> PAGE   \* MERGEFORMAT </w:instrText>
        </w:r>
        <w:r>
          <w:fldChar w:fldCharType="separate"/>
        </w:r>
        <w:r w:rsidR="00E57108">
          <w:rPr>
            <w:noProof/>
          </w:rPr>
          <w:t>4</w:t>
        </w:r>
        <w:r>
          <w:rPr>
            <w:noProof/>
          </w:rPr>
          <w:fldChar w:fldCharType="end"/>
        </w:r>
      </w:p>
    </w:sdtContent>
  </w:sdt>
  <w:p w14:paraId="4A1B5A70" w14:textId="77777777" w:rsidR="00242D3D" w:rsidRDefault="00242D3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353D3" w14:textId="77777777" w:rsidR="00242D3D" w:rsidRDefault="00242D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14DCE" w14:textId="77777777" w:rsidR="00AC6473" w:rsidRDefault="00AC6473">
      <w:pPr>
        <w:spacing w:after="0" w:line="240" w:lineRule="auto"/>
      </w:pPr>
      <w:r>
        <w:separator/>
      </w:r>
    </w:p>
  </w:footnote>
  <w:footnote w:type="continuationSeparator" w:id="0">
    <w:p w14:paraId="6A0B13E8" w14:textId="77777777" w:rsidR="00AC6473" w:rsidRDefault="00AC6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E63870" w14:textId="77777777" w:rsidR="00FC1D9A" w:rsidRDefault="00AC6473">
    <w:pPr>
      <w:pStyle w:val="Header"/>
    </w:pPr>
    <w:r>
      <w:rPr>
        <w:noProof/>
        <w:lang w:eastAsia="en-US"/>
      </w:rPr>
      <w:pict w14:anchorId="79F22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996829" o:spid="_x0000_s2053" type="#_x0000_t75" style="position:absolute;margin-left:0;margin-top:0;width:750pt;height:1000pt;z-index:-251657216;mso-position-horizontal:center;mso-position-horizontal-relative:margin;mso-position-vertical:center;mso-position-vertical-relative:margin" o:allowincell="f">
          <v:imagedata r:id="rId1" o:title="wmdoc"/>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9C479F" w14:textId="452C4AAD" w:rsidR="00FC1D9A" w:rsidRDefault="00795E2D" w:rsidP="007C5C3D">
    <w:pPr>
      <w:pStyle w:val="ListBullet"/>
      <w:numPr>
        <w:ilvl w:val="0"/>
        <w:numId w:val="0"/>
      </w:numPr>
      <w:ind w:left="144"/>
      <w:jc w:val="right"/>
      <w:rPr>
        <w:color w:val="2C2C2C" w:themeColor="text1"/>
      </w:rPr>
    </w:pPr>
    <w:r>
      <w:rPr>
        <w:color w:val="2C2C2C" w:themeColor="text1"/>
      </w:rPr>
      <w:t>Doc Code</w:t>
    </w:r>
    <w:r w:rsidR="00FC1D9A" w:rsidRPr="007C5C3D">
      <w:rPr>
        <w:color w:val="2C2C2C" w:themeColor="text1"/>
      </w:rPr>
      <w:t>:</w:t>
    </w:r>
    <w:r>
      <w:rPr>
        <w:color w:val="2C2C2C" w:themeColor="text1"/>
      </w:rPr>
      <w:t>mkt-amz_kw</w:t>
    </w:r>
  </w:p>
  <w:p w14:paraId="34742815" w14:textId="1DFFF043" w:rsidR="00795E2D" w:rsidRDefault="00795E2D" w:rsidP="007C5C3D">
    <w:pPr>
      <w:pStyle w:val="ListBullet"/>
      <w:numPr>
        <w:ilvl w:val="0"/>
        <w:numId w:val="0"/>
      </w:numPr>
      <w:ind w:left="144"/>
      <w:jc w:val="right"/>
      <w:rPr>
        <w:color w:val="2C2C2C" w:themeColor="text1"/>
      </w:rPr>
    </w:pPr>
    <w:r>
      <w:rPr>
        <w:color w:val="2C2C2C" w:themeColor="text1"/>
      </w:rPr>
      <w:t>Date</w:t>
    </w:r>
    <w:r w:rsidR="00FC1D9A">
      <w:rPr>
        <w:color w:val="2C2C2C" w:themeColor="text1"/>
      </w:rPr>
      <w:t>:</w:t>
    </w:r>
    <w:r>
      <w:rPr>
        <w:color w:val="2C2C2C" w:themeColor="text1"/>
      </w:rPr>
      <w:t>2022-04-15</w:t>
    </w:r>
    <w:r w:rsidR="00C01635">
      <w:rPr>
        <w:color w:val="2C2C2C" w:themeColor="text1"/>
      </w:rPr>
      <w:t xml:space="preserve"> </w:t>
    </w:r>
    <w:r w:rsidR="00C01635">
      <w:rPr>
        <w:color w:val="2C2C2C" w:themeColor="text1"/>
      </w:rPr>
      <w:br/>
    </w:r>
    <w:r>
      <w:rPr>
        <w:color w:val="2C2C2C" w:themeColor="text1"/>
      </w:rPr>
      <w:t>Update by</w:t>
    </w:r>
    <w:r w:rsidR="00C01635">
      <w:rPr>
        <w:color w:val="2C2C2C" w:themeColor="text1"/>
      </w:rPr>
      <w:t>:</w:t>
    </w:r>
    <w:r>
      <w:rPr>
        <w:color w:val="2C2C2C" w:themeColor="text1"/>
      </w:rPr>
      <w:t>Đ</w:t>
    </w:r>
    <w:r w:rsidR="00D956E7">
      <w:rPr>
        <w:color w:val="2C2C2C" w:themeColor="text1"/>
      </w:rPr>
      <w:t>ặ</w:t>
    </w:r>
    <w:r>
      <w:rPr>
        <w:color w:val="2C2C2C" w:themeColor="text1"/>
      </w:rPr>
      <w:t>ng Quang Hải</w:t>
    </w:r>
    <w:r w:rsidR="00C01635">
      <w:rPr>
        <w:color w:val="2C2C2C" w:themeColor="text1"/>
      </w:rPr>
      <w:t xml:space="preserve"> </w:t>
    </w:r>
  </w:p>
  <w:p w14:paraId="2174960D" w14:textId="3F86E10B" w:rsidR="00FC1D9A" w:rsidRPr="007C5C3D" w:rsidRDefault="00AC6473" w:rsidP="007C5C3D">
    <w:pPr>
      <w:pStyle w:val="ListBullet"/>
      <w:numPr>
        <w:ilvl w:val="0"/>
        <w:numId w:val="0"/>
      </w:numPr>
      <w:ind w:left="144"/>
      <w:jc w:val="right"/>
    </w:pPr>
    <w:r>
      <w:rPr>
        <w:noProof/>
        <w:lang w:eastAsia="en-US"/>
      </w:rPr>
      <w:pict w14:anchorId="598D9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996830" o:spid="_x0000_s2054" type="#_x0000_t75" style="position:absolute;left:0;text-align:left;margin-left:-70.9pt;margin-top:-82.75pt;width:610.15pt;height:813.5pt;z-index:-251656192;mso-position-horizontal-relative:margin;mso-position-vertical-relative:margin" o:allowincell="f">
          <v:imagedata r:id="rId1" o:title="wmdoc"/>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CEBFC" w14:textId="77777777" w:rsidR="00FC1D9A" w:rsidRDefault="00AC6473">
    <w:pPr>
      <w:pStyle w:val="Header"/>
    </w:pPr>
    <w:r>
      <w:rPr>
        <w:noProof/>
        <w:lang w:eastAsia="en-US"/>
      </w:rPr>
      <w:pict w14:anchorId="2898D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996828" o:spid="_x0000_s2052" type="#_x0000_t75" style="position:absolute;margin-left:0;margin-top:0;width:750pt;height:1000pt;z-index:-251658240;mso-position-horizontal:center;mso-position-horizontal-relative:margin;mso-position-vertical:center;mso-position-vertical-relative:margin" o:allowincell="f">
          <v:imagedata r:id="rId1" o:title="wmdoc"/>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A80C5B2"/>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03ED429B"/>
    <w:multiLevelType w:val="hybridMultilevel"/>
    <w:tmpl w:val="CC80DFEC"/>
    <w:lvl w:ilvl="0" w:tplc="E33E4CBA">
      <w:start w:val="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A1353"/>
    <w:multiLevelType w:val="hybridMultilevel"/>
    <w:tmpl w:val="B06467A8"/>
    <w:lvl w:ilvl="0" w:tplc="04F8EBDA">
      <w:start w:val="1"/>
      <w:numFmt w:val="bullet"/>
      <w:lvlText w:val="-"/>
      <w:lvlJc w:val="left"/>
      <w:pPr>
        <w:ind w:left="1080" w:hanging="360"/>
      </w:pPr>
      <w:rPr>
        <w:rFonts w:ascii="Corbel" w:eastAsiaTheme="minorEastAsia" w:hAnsi="Corbe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944AF3"/>
    <w:multiLevelType w:val="hybridMultilevel"/>
    <w:tmpl w:val="2EF026B0"/>
    <w:lvl w:ilvl="0" w:tplc="BD96C870">
      <w:numFmt w:val="bullet"/>
      <w:lvlText w:val=""/>
      <w:lvlJc w:val="left"/>
      <w:pPr>
        <w:ind w:left="2160" w:hanging="360"/>
      </w:pPr>
      <w:rPr>
        <w:rFonts w:ascii="Symbol" w:eastAsiaTheme="minorEastAsia"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4336354"/>
    <w:multiLevelType w:val="hybridMultilevel"/>
    <w:tmpl w:val="BD3AD288"/>
    <w:lvl w:ilvl="0" w:tplc="6E4A982E">
      <w:start w:val="2"/>
      <w:numFmt w:val="bullet"/>
      <w:lvlText w:val="-"/>
      <w:lvlJc w:val="left"/>
      <w:pPr>
        <w:ind w:left="720" w:hanging="360"/>
      </w:pPr>
      <w:rPr>
        <w:rFonts w:ascii="Corbel" w:eastAsiaTheme="minorEastAsia" w:hAnsi="Corbe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61DBB"/>
    <w:multiLevelType w:val="hybridMultilevel"/>
    <w:tmpl w:val="E318A572"/>
    <w:lvl w:ilvl="0" w:tplc="763661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22F53"/>
    <w:multiLevelType w:val="hybridMultilevel"/>
    <w:tmpl w:val="438CD972"/>
    <w:lvl w:ilvl="0" w:tplc="4AA6505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0B7F40"/>
    <w:multiLevelType w:val="hybridMultilevel"/>
    <w:tmpl w:val="1F021190"/>
    <w:lvl w:ilvl="0" w:tplc="2020AD1C">
      <w:start w:val="1"/>
      <w:numFmt w:val="upperRoman"/>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373106"/>
    <w:multiLevelType w:val="hybridMultilevel"/>
    <w:tmpl w:val="FADC94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47D1A"/>
    <w:multiLevelType w:val="hybridMultilevel"/>
    <w:tmpl w:val="96ACC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C564F"/>
    <w:multiLevelType w:val="hybridMultilevel"/>
    <w:tmpl w:val="067E6A9A"/>
    <w:lvl w:ilvl="0" w:tplc="601443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5453F1"/>
    <w:multiLevelType w:val="hybridMultilevel"/>
    <w:tmpl w:val="5E929AD0"/>
    <w:lvl w:ilvl="0" w:tplc="758616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1579CA"/>
    <w:multiLevelType w:val="hybridMultilevel"/>
    <w:tmpl w:val="F684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4E59A1"/>
    <w:multiLevelType w:val="hybridMultilevel"/>
    <w:tmpl w:val="A820808C"/>
    <w:lvl w:ilvl="0" w:tplc="79E81E74">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8"/>
  </w:num>
  <w:num w:numId="5">
    <w:abstractNumId w:val="13"/>
  </w:num>
  <w:num w:numId="6">
    <w:abstractNumId w:val="9"/>
  </w:num>
  <w:num w:numId="7">
    <w:abstractNumId w:val="7"/>
  </w:num>
  <w:num w:numId="8">
    <w:abstractNumId w:val="2"/>
  </w:num>
  <w:num w:numId="9">
    <w:abstractNumId w:val="11"/>
  </w:num>
  <w:num w:numId="10">
    <w:abstractNumId w:val="5"/>
  </w:num>
  <w:num w:numId="11">
    <w:abstractNumId w:val="10"/>
  </w:num>
  <w:num w:numId="12">
    <w:abstractNumId w:val="12"/>
  </w:num>
  <w:num w:numId="13">
    <w:abstractNumId w:val="6"/>
  </w:num>
  <w:num w:numId="1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65E"/>
    <w:rsid w:val="000026B2"/>
    <w:rsid w:val="000027AB"/>
    <w:rsid w:val="00004136"/>
    <w:rsid w:val="00004416"/>
    <w:rsid w:val="00004C15"/>
    <w:rsid w:val="00004ECE"/>
    <w:rsid w:val="00005729"/>
    <w:rsid w:val="00005DB5"/>
    <w:rsid w:val="00005E62"/>
    <w:rsid w:val="00006316"/>
    <w:rsid w:val="00006C15"/>
    <w:rsid w:val="00007A68"/>
    <w:rsid w:val="000103F1"/>
    <w:rsid w:val="00010659"/>
    <w:rsid w:val="0001079F"/>
    <w:rsid w:val="00010D7C"/>
    <w:rsid w:val="000117F5"/>
    <w:rsid w:val="000123A4"/>
    <w:rsid w:val="0001319B"/>
    <w:rsid w:val="0001332A"/>
    <w:rsid w:val="000135E3"/>
    <w:rsid w:val="00013915"/>
    <w:rsid w:val="00014935"/>
    <w:rsid w:val="00014C88"/>
    <w:rsid w:val="0001565C"/>
    <w:rsid w:val="0001584C"/>
    <w:rsid w:val="000162E3"/>
    <w:rsid w:val="0001660C"/>
    <w:rsid w:val="000179C6"/>
    <w:rsid w:val="00017F79"/>
    <w:rsid w:val="0002187D"/>
    <w:rsid w:val="00022187"/>
    <w:rsid w:val="00022323"/>
    <w:rsid w:val="00022582"/>
    <w:rsid w:val="000225AE"/>
    <w:rsid w:val="0002269B"/>
    <w:rsid w:val="00023459"/>
    <w:rsid w:val="0002472C"/>
    <w:rsid w:val="00024E7E"/>
    <w:rsid w:val="00025203"/>
    <w:rsid w:val="0002541B"/>
    <w:rsid w:val="00025976"/>
    <w:rsid w:val="00025C26"/>
    <w:rsid w:val="0002608E"/>
    <w:rsid w:val="00026241"/>
    <w:rsid w:val="00026B57"/>
    <w:rsid w:val="000302DB"/>
    <w:rsid w:val="000305BF"/>
    <w:rsid w:val="00031557"/>
    <w:rsid w:val="00031C50"/>
    <w:rsid w:val="00031E59"/>
    <w:rsid w:val="00032EFD"/>
    <w:rsid w:val="0003462B"/>
    <w:rsid w:val="00034962"/>
    <w:rsid w:val="00036789"/>
    <w:rsid w:val="00036F2C"/>
    <w:rsid w:val="000374BF"/>
    <w:rsid w:val="00037FF8"/>
    <w:rsid w:val="00040AD1"/>
    <w:rsid w:val="000429FA"/>
    <w:rsid w:val="00043300"/>
    <w:rsid w:val="00043650"/>
    <w:rsid w:val="00043A25"/>
    <w:rsid w:val="00043F13"/>
    <w:rsid w:val="000457EB"/>
    <w:rsid w:val="00046110"/>
    <w:rsid w:val="00047AFC"/>
    <w:rsid w:val="00050593"/>
    <w:rsid w:val="000508CA"/>
    <w:rsid w:val="00051964"/>
    <w:rsid w:val="000525CB"/>
    <w:rsid w:val="0005320D"/>
    <w:rsid w:val="00054636"/>
    <w:rsid w:val="00054A7A"/>
    <w:rsid w:val="0005597B"/>
    <w:rsid w:val="00055A2A"/>
    <w:rsid w:val="00055DF6"/>
    <w:rsid w:val="00056988"/>
    <w:rsid w:val="00056AB3"/>
    <w:rsid w:val="000578C9"/>
    <w:rsid w:val="000602EE"/>
    <w:rsid w:val="00060389"/>
    <w:rsid w:val="0006073A"/>
    <w:rsid w:val="00061091"/>
    <w:rsid w:val="00061B02"/>
    <w:rsid w:val="00061C13"/>
    <w:rsid w:val="00061EEC"/>
    <w:rsid w:val="000626A0"/>
    <w:rsid w:val="00063125"/>
    <w:rsid w:val="0006493A"/>
    <w:rsid w:val="000657B8"/>
    <w:rsid w:val="00065EBD"/>
    <w:rsid w:val="0006735F"/>
    <w:rsid w:val="00067C2B"/>
    <w:rsid w:val="000705A5"/>
    <w:rsid w:val="000709EE"/>
    <w:rsid w:val="00070A66"/>
    <w:rsid w:val="0007122A"/>
    <w:rsid w:val="00071706"/>
    <w:rsid w:val="00071CBE"/>
    <w:rsid w:val="00072E68"/>
    <w:rsid w:val="000735C3"/>
    <w:rsid w:val="00073F2A"/>
    <w:rsid w:val="00074405"/>
    <w:rsid w:val="00075710"/>
    <w:rsid w:val="00075726"/>
    <w:rsid w:val="00075962"/>
    <w:rsid w:val="00075BF6"/>
    <w:rsid w:val="00075FBD"/>
    <w:rsid w:val="000768E7"/>
    <w:rsid w:val="00076A82"/>
    <w:rsid w:val="00077340"/>
    <w:rsid w:val="00077FAE"/>
    <w:rsid w:val="00080369"/>
    <w:rsid w:val="000808C4"/>
    <w:rsid w:val="000820FA"/>
    <w:rsid w:val="00083878"/>
    <w:rsid w:val="00083E00"/>
    <w:rsid w:val="00084E5D"/>
    <w:rsid w:val="00084F5D"/>
    <w:rsid w:val="000850D1"/>
    <w:rsid w:val="000850D4"/>
    <w:rsid w:val="000864D1"/>
    <w:rsid w:val="00087072"/>
    <w:rsid w:val="00087AC6"/>
    <w:rsid w:val="00087FB4"/>
    <w:rsid w:val="00090114"/>
    <w:rsid w:val="00090521"/>
    <w:rsid w:val="00090A21"/>
    <w:rsid w:val="00091EE0"/>
    <w:rsid w:val="000921FF"/>
    <w:rsid w:val="00093BF9"/>
    <w:rsid w:val="00093D92"/>
    <w:rsid w:val="00093EBA"/>
    <w:rsid w:val="00094F12"/>
    <w:rsid w:val="000978FB"/>
    <w:rsid w:val="00097D1B"/>
    <w:rsid w:val="000A09BA"/>
    <w:rsid w:val="000A173D"/>
    <w:rsid w:val="000A1DD0"/>
    <w:rsid w:val="000A23A4"/>
    <w:rsid w:val="000A24CA"/>
    <w:rsid w:val="000A2824"/>
    <w:rsid w:val="000A2C2A"/>
    <w:rsid w:val="000A2E02"/>
    <w:rsid w:val="000A330A"/>
    <w:rsid w:val="000A37C1"/>
    <w:rsid w:val="000A37DC"/>
    <w:rsid w:val="000A4CDC"/>
    <w:rsid w:val="000A6894"/>
    <w:rsid w:val="000A6BAD"/>
    <w:rsid w:val="000A6E5B"/>
    <w:rsid w:val="000A7596"/>
    <w:rsid w:val="000A7E1A"/>
    <w:rsid w:val="000B0930"/>
    <w:rsid w:val="000B1514"/>
    <w:rsid w:val="000B212A"/>
    <w:rsid w:val="000B2561"/>
    <w:rsid w:val="000B2891"/>
    <w:rsid w:val="000B2E68"/>
    <w:rsid w:val="000B3303"/>
    <w:rsid w:val="000B335F"/>
    <w:rsid w:val="000B3A36"/>
    <w:rsid w:val="000B3E48"/>
    <w:rsid w:val="000B4F86"/>
    <w:rsid w:val="000B5CC1"/>
    <w:rsid w:val="000B7142"/>
    <w:rsid w:val="000B75FB"/>
    <w:rsid w:val="000B7762"/>
    <w:rsid w:val="000B7CCC"/>
    <w:rsid w:val="000C0444"/>
    <w:rsid w:val="000C0E5E"/>
    <w:rsid w:val="000C159E"/>
    <w:rsid w:val="000C1685"/>
    <w:rsid w:val="000C1F7B"/>
    <w:rsid w:val="000C21A3"/>
    <w:rsid w:val="000C23D8"/>
    <w:rsid w:val="000C3453"/>
    <w:rsid w:val="000C36C6"/>
    <w:rsid w:val="000C3962"/>
    <w:rsid w:val="000C415A"/>
    <w:rsid w:val="000C455F"/>
    <w:rsid w:val="000C5706"/>
    <w:rsid w:val="000C7127"/>
    <w:rsid w:val="000C79A1"/>
    <w:rsid w:val="000C79EA"/>
    <w:rsid w:val="000C7C80"/>
    <w:rsid w:val="000C7DD5"/>
    <w:rsid w:val="000D0497"/>
    <w:rsid w:val="000D0B25"/>
    <w:rsid w:val="000D1940"/>
    <w:rsid w:val="000D37E1"/>
    <w:rsid w:val="000D3838"/>
    <w:rsid w:val="000D44A3"/>
    <w:rsid w:val="000D47F4"/>
    <w:rsid w:val="000D5458"/>
    <w:rsid w:val="000D5849"/>
    <w:rsid w:val="000D5A7D"/>
    <w:rsid w:val="000D5E43"/>
    <w:rsid w:val="000D7581"/>
    <w:rsid w:val="000E1712"/>
    <w:rsid w:val="000E1CFA"/>
    <w:rsid w:val="000E2B4D"/>
    <w:rsid w:val="000E31B7"/>
    <w:rsid w:val="000E4B05"/>
    <w:rsid w:val="000E4E61"/>
    <w:rsid w:val="000E5B18"/>
    <w:rsid w:val="000E5D30"/>
    <w:rsid w:val="000E5D64"/>
    <w:rsid w:val="000E619B"/>
    <w:rsid w:val="000E62E1"/>
    <w:rsid w:val="000E6390"/>
    <w:rsid w:val="000E6D0F"/>
    <w:rsid w:val="000E7E8C"/>
    <w:rsid w:val="000F000B"/>
    <w:rsid w:val="000F00C3"/>
    <w:rsid w:val="000F02EC"/>
    <w:rsid w:val="000F09E6"/>
    <w:rsid w:val="000F0B54"/>
    <w:rsid w:val="000F1554"/>
    <w:rsid w:val="000F184A"/>
    <w:rsid w:val="000F3455"/>
    <w:rsid w:val="000F3A8D"/>
    <w:rsid w:val="000F3E2D"/>
    <w:rsid w:val="000F4036"/>
    <w:rsid w:val="000F47DB"/>
    <w:rsid w:val="000F5FD6"/>
    <w:rsid w:val="000F629D"/>
    <w:rsid w:val="000F6936"/>
    <w:rsid w:val="000F7741"/>
    <w:rsid w:val="000F7D96"/>
    <w:rsid w:val="0010036B"/>
    <w:rsid w:val="001003A2"/>
    <w:rsid w:val="00101098"/>
    <w:rsid w:val="00101701"/>
    <w:rsid w:val="00101AB9"/>
    <w:rsid w:val="00102279"/>
    <w:rsid w:val="00102A41"/>
    <w:rsid w:val="00103177"/>
    <w:rsid w:val="0010333F"/>
    <w:rsid w:val="00104443"/>
    <w:rsid w:val="0010471F"/>
    <w:rsid w:val="00104FAA"/>
    <w:rsid w:val="00105752"/>
    <w:rsid w:val="001062D3"/>
    <w:rsid w:val="00110703"/>
    <w:rsid w:val="00110B9E"/>
    <w:rsid w:val="00111250"/>
    <w:rsid w:val="0011158F"/>
    <w:rsid w:val="001116FB"/>
    <w:rsid w:val="0011214D"/>
    <w:rsid w:val="0011456B"/>
    <w:rsid w:val="001153FB"/>
    <w:rsid w:val="00115C3D"/>
    <w:rsid w:val="0011600E"/>
    <w:rsid w:val="00116520"/>
    <w:rsid w:val="00117041"/>
    <w:rsid w:val="00120B9A"/>
    <w:rsid w:val="00120CCB"/>
    <w:rsid w:val="00122297"/>
    <w:rsid w:val="0012301A"/>
    <w:rsid w:val="0012328E"/>
    <w:rsid w:val="001234E0"/>
    <w:rsid w:val="001235C1"/>
    <w:rsid w:val="001237F7"/>
    <w:rsid w:val="00123AC9"/>
    <w:rsid w:val="001247A5"/>
    <w:rsid w:val="00125E80"/>
    <w:rsid w:val="001263F3"/>
    <w:rsid w:val="00127CD1"/>
    <w:rsid w:val="00127FF7"/>
    <w:rsid w:val="00130CAF"/>
    <w:rsid w:val="00130CC5"/>
    <w:rsid w:val="00131AAC"/>
    <w:rsid w:val="00132018"/>
    <w:rsid w:val="00132F22"/>
    <w:rsid w:val="00133EF4"/>
    <w:rsid w:val="00134267"/>
    <w:rsid w:val="00134D41"/>
    <w:rsid w:val="0013598D"/>
    <w:rsid w:val="001359E5"/>
    <w:rsid w:val="00135B3D"/>
    <w:rsid w:val="00135E89"/>
    <w:rsid w:val="00136DD2"/>
    <w:rsid w:val="0013757C"/>
    <w:rsid w:val="00137BB9"/>
    <w:rsid w:val="001413A0"/>
    <w:rsid w:val="00141B06"/>
    <w:rsid w:val="00141D4F"/>
    <w:rsid w:val="00141FB0"/>
    <w:rsid w:val="00142180"/>
    <w:rsid w:val="00142D23"/>
    <w:rsid w:val="0014349B"/>
    <w:rsid w:val="00143F74"/>
    <w:rsid w:val="00144556"/>
    <w:rsid w:val="00144C42"/>
    <w:rsid w:val="001457EC"/>
    <w:rsid w:val="0014626B"/>
    <w:rsid w:val="0014684D"/>
    <w:rsid w:val="00146B01"/>
    <w:rsid w:val="00147B64"/>
    <w:rsid w:val="00150750"/>
    <w:rsid w:val="00150DE1"/>
    <w:rsid w:val="00151295"/>
    <w:rsid w:val="00151991"/>
    <w:rsid w:val="00151DD8"/>
    <w:rsid w:val="001521BD"/>
    <w:rsid w:val="00152397"/>
    <w:rsid w:val="00152B92"/>
    <w:rsid w:val="00152FA1"/>
    <w:rsid w:val="0015363F"/>
    <w:rsid w:val="001536BC"/>
    <w:rsid w:val="00153DF8"/>
    <w:rsid w:val="0015432B"/>
    <w:rsid w:val="001548CD"/>
    <w:rsid w:val="001550E6"/>
    <w:rsid w:val="001560BB"/>
    <w:rsid w:val="00156155"/>
    <w:rsid w:val="001566AC"/>
    <w:rsid w:val="0016033F"/>
    <w:rsid w:val="00160BDC"/>
    <w:rsid w:val="00160E7A"/>
    <w:rsid w:val="00160EED"/>
    <w:rsid w:val="00161F6A"/>
    <w:rsid w:val="0016233E"/>
    <w:rsid w:val="001623A4"/>
    <w:rsid w:val="00162A93"/>
    <w:rsid w:val="00162F8A"/>
    <w:rsid w:val="001635F3"/>
    <w:rsid w:val="00163638"/>
    <w:rsid w:val="00164E4E"/>
    <w:rsid w:val="00165A9E"/>
    <w:rsid w:val="001662F6"/>
    <w:rsid w:val="001669C5"/>
    <w:rsid w:val="001711C7"/>
    <w:rsid w:val="00171DFA"/>
    <w:rsid w:val="001729A9"/>
    <w:rsid w:val="00172EAE"/>
    <w:rsid w:val="00173B9E"/>
    <w:rsid w:val="00175C4F"/>
    <w:rsid w:val="001765A2"/>
    <w:rsid w:val="00176BE6"/>
    <w:rsid w:val="00177223"/>
    <w:rsid w:val="0017765F"/>
    <w:rsid w:val="0017774D"/>
    <w:rsid w:val="001801AE"/>
    <w:rsid w:val="00180805"/>
    <w:rsid w:val="001809CC"/>
    <w:rsid w:val="00180E43"/>
    <w:rsid w:val="0018153C"/>
    <w:rsid w:val="00182633"/>
    <w:rsid w:val="00183099"/>
    <w:rsid w:val="00183513"/>
    <w:rsid w:val="001837D3"/>
    <w:rsid w:val="001846AE"/>
    <w:rsid w:val="00185357"/>
    <w:rsid w:val="00185410"/>
    <w:rsid w:val="0018583D"/>
    <w:rsid w:val="00185FAF"/>
    <w:rsid w:val="001867DE"/>
    <w:rsid w:val="00186D5C"/>
    <w:rsid w:val="0018727F"/>
    <w:rsid w:val="001872C7"/>
    <w:rsid w:val="00190979"/>
    <w:rsid w:val="001919EC"/>
    <w:rsid w:val="00191A92"/>
    <w:rsid w:val="00191CBB"/>
    <w:rsid w:val="00193E6A"/>
    <w:rsid w:val="001942ED"/>
    <w:rsid w:val="00194855"/>
    <w:rsid w:val="0019508F"/>
    <w:rsid w:val="001950E9"/>
    <w:rsid w:val="0019598F"/>
    <w:rsid w:val="00196484"/>
    <w:rsid w:val="00196B1E"/>
    <w:rsid w:val="0019703E"/>
    <w:rsid w:val="001970A6"/>
    <w:rsid w:val="001973A3"/>
    <w:rsid w:val="00197ABD"/>
    <w:rsid w:val="00197C9B"/>
    <w:rsid w:val="001A1089"/>
    <w:rsid w:val="001A1950"/>
    <w:rsid w:val="001A2126"/>
    <w:rsid w:val="001A2BB6"/>
    <w:rsid w:val="001A2F61"/>
    <w:rsid w:val="001A3613"/>
    <w:rsid w:val="001A3806"/>
    <w:rsid w:val="001A45DC"/>
    <w:rsid w:val="001A495F"/>
    <w:rsid w:val="001A4F95"/>
    <w:rsid w:val="001A586B"/>
    <w:rsid w:val="001A5A02"/>
    <w:rsid w:val="001A6047"/>
    <w:rsid w:val="001A6326"/>
    <w:rsid w:val="001A6948"/>
    <w:rsid w:val="001A6FE5"/>
    <w:rsid w:val="001A7AA6"/>
    <w:rsid w:val="001B14DD"/>
    <w:rsid w:val="001B16CE"/>
    <w:rsid w:val="001B1CF5"/>
    <w:rsid w:val="001B1F60"/>
    <w:rsid w:val="001B2D5C"/>
    <w:rsid w:val="001B32B5"/>
    <w:rsid w:val="001B3AA3"/>
    <w:rsid w:val="001B453F"/>
    <w:rsid w:val="001B48E4"/>
    <w:rsid w:val="001B511F"/>
    <w:rsid w:val="001B5122"/>
    <w:rsid w:val="001B5504"/>
    <w:rsid w:val="001B692E"/>
    <w:rsid w:val="001B7457"/>
    <w:rsid w:val="001C0EFA"/>
    <w:rsid w:val="001C12E1"/>
    <w:rsid w:val="001C1605"/>
    <w:rsid w:val="001C27B2"/>
    <w:rsid w:val="001C32C4"/>
    <w:rsid w:val="001C4015"/>
    <w:rsid w:val="001C4BD7"/>
    <w:rsid w:val="001C668F"/>
    <w:rsid w:val="001C67ED"/>
    <w:rsid w:val="001C74FF"/>
    <w:rsid w:val="001C7DF3"/>
    <w:rsid w:val="001D01E9"/>
    <w:rsid w:val="001D0F77"/>
    <w:rsid w:val="001D1164"/>
    <w:rsid w:val="001D16D0"/>
    <w:rsid w:val="001D21EC"/>
    <w:rsid w:val="001D4BEB"/>
    <w:rsid w:val="001D6E75"/>
    <w:rsid w:val="001D73F9"/>
    <w:rsid w:val="001D79EC"/>
    <w:rsid w:val="001D7B50"/>
    <w:rsid w:val="001E0763"/>
    <w:rsid w:val="001E14B5"/>
    <w:rsid w:val="001E1737"/>
    <w:rsid w:val="001E1EFA"/>
    <w:rsid w:val="001E1F0D"/>
    <w:rsid w:val="001E217D"/>
    <w:rsid w:val="001E28B4"/>
    <w:rsid w:val="001E29E3"/>
    <w:rsid w:val="001E3912"/>
    <w:rsid w:val="001E3D44"/>
    <w:rsid w:val="001E4044"/>
    <w:rsid w:val="001E4556"/>
    <w:rsid w:val="001E5217"/>
    <w:rsid w:val="001E55B4"/>
    <w:rsid w:val="001E55BC"/>
    <w:rsid w:val="001E6072"/>
    <w:rsid w:val="001E6C80"/>
    <w:rsid w:val="001E754E"/>
    <w:rsid w:val="001F018B"/>
    <w:rsid w:val="001F04AF"/>
    <w:rsid w:val="001F0DF8"/>
    <w:rsid w:val="001F12CE"/>
    <w:rsid w:val="001F1DF2"/>
    <w:rsid w:val="001F229F"/>
    <w:rsid w:val="001F22DA"/>
    <w:rsid w:val="001F40A7"/>
    <w:rsid w:val="001F4272"/>
    <w:rsid w:val="001F433B"/>
    <w:rsid w:val="001F55D8"/>
    <w:rsid w:val="001F5A35"/>
    <w:rsid w:val="001F7728"/>
    <w:rsid w:val="001F7CD4"/>
    <w:rsid w:val="00200347"/>
    <w:rsid w:val="00201925"/>
    <w:rsid w:val="00202BAF"/>
    <w:rsid w:val="00204096"/>
    <w:rsid w:val="00204CF1"/>
    <w:rsid w:val="002051FA"/>
    <w:rsid w:val="00205CD4"/>
    <w:rsid w:val="00205D37"/>
    <w:rsid w:val="0020675D"/>
    <w:rsid w:val="00206956"/>
    <w:rsid w:val="00206A53"/>
    <w:rsid w:val="00206B1B"/>
    <w:rsid w:val="00206D6F"/>
    <w:rsid w:val="00207558"/>
    <w:rsid w:val="00210C81"/>
    <w:rsid w:val="00210D23"/>
    <w:rsid w:val="00211392"/>
    <w:rsid w:val="0021346D"/>
    <w:rsid w:val="00214CEC"/>
    <w:rsid w:val="00216BFF"/>
    <w:rsid w:val="00216F08"/>
    <w:rsid w:val="00216F43"/>
    <w:rsid w:val="00217522"/>
    <w:rsid w:val="00217AF0"/>
    <w:rsid w:val="00220436"/>
    <w:rsid w:val="0022058D"/>
    <w:rsid w:val="00220933"/>
    <w:rsid w:val="00221578"/>
    <w:rsid w:val="00222F19"/>
    <w:rsid w:val="00223453"/>
    <w:rsid w:val="00223BE6"/>
    <w:rsid w:val="00223E52"/>
    <w:rsid w:val="00224B42"/>
    <w:rsid w:val="0022516F"/>
    <w:rsid w:val="002257B4"/>
    <w:rsid w:val="0022580E"/>
    <w:rsid w:val="002258B5"/>
    <w:rsid w:val="002259A9"/>
    <w:rsid w:val="00225B26"/>
    <w:rsid w:val="002302F6"/>
    <w:rsid w:val="002303A8"/>
    <w:rsid w:val="00230734"/>
    <w:rsid w:val="0023117C"/>
    <w:rsid w:val="00231DEB"/>
    <w:rsid w:val="002323F5"/>
    <w:rsid w:val="00233915"/>
    <w:rsid w:val="002344B4"/>
    <w:rsid w:val="00235F61"/>
    <w:rsid w:val="00236CCA"/>
    <w:rsid w:val="002370ED"/>
    <w:rsid w:val="0023770D"/>
    <w:rsid w:val="00237BBE"/>
    <w:rsid w:val="00240978"/>
    <w:rsid w:val="00240A52"/>
    <w:rsid w:val="00240ABD"/>
    <w:rsid w:val="00240E5C"/>
    <w:rsid w:val="00241332"/>
    <w:rsid w:val="00241559"/>
    <w:rsid w:val="00242721"/>
    <w:rsid w:val="00242D3D"/>
    <w:rsid w:val="00243BF7"/>
    <w:rsid w:val="00243D49"/>
    <w:rsid w:val="00243D60"/>
    <w:rsid w:val="002446C5"/>
    <w:rsid w:val="00245225"/>
    <w:rsid w:val="002466F2"/>
    <w:rsid w:val="002470CD"/>
    <w:rsid w:val="002470F1"/>
    <w:rsid w:val="00247589"/>
    <w:rsid w:val="002476DC"/>
    <w:rsid w:val="00247C3C"/>
    <w:rsid w:val="00250146"/>
    <w:rsid w:val="0025078C"/>
    <w:rsid w:val="002507C5"/>
    <w:rsid w:val="00251240"/>
    <w:rsid w:val="00251461"/>
    <w:rsid w:val="00251740"/>
    <w:rsid w:val="00251AEA"/>
    <w:rsid w:val="002531CA"/>
    <w:rsid w:val="002532BE"/>
    <w:rsid w:val="0025348C"/>
    <w:rsid w:val="00253B70"/>
    <w:rsid w:val="00253F80"/>
    <w:rsid w:val="0025428E"/>
    <w:rsid w:val="00254646"/>
    <w:rsid w:val="002547ED"/>
    <w:rsid w:val="00254A79"/>
    <w:rsid w:val="00255112"/>
    <w:rsid w:val="00255AAC"/>
    <w:rsid w:val="00255CEF"/>
    <w:rsid w:val="00255FCD"/>
    <w:rsid w:val="002563AC"/>
    <w:rsid w:val="0025699B"/>
    <w:rsid w:val="002575CD"/>
    <w:rsid w:val="00257D3D"/>
    <w:rsid w:val="00257D5E"/>
    <w:rsid w:val="0026185E"/>
    <w:rsid w:val="002627CD"/>
    <w:rsid w:val="00262C32"/>
    <w:rsid w:val="00262CC6"/>
    <w:rsid w:val="002631C7"/>
    <w:rsid w:val="00263D74"/>
    <w:rsid w:val="0026412C"/>
    <w:rsid w:val="0026439B"/>
    <w:rsid w:val="002643DE"/>
    <w:rsid w:val="0026524E"/>
    <w:rsid w:val="002652C1"/>
    <w:rsid w:val="002659B7"/>
    <w:rsid w:val="00266939"/>
    <w:rsid w:val="00266E4E"/>
    <w:rsid w:val="00270CA2"/>
    <w:rsid w:val="00271015"/>
    <w:rsid w:val="00271221"/>
    <w:rsid w:val="002718CC"/>
    <w:rsid w:val="002721A9"/>
    <w:rsid w:val="00272F93"/>
    <w:rsid w:val="00273699"/>
    <w:rsid w:val="002736CB"/>
    <w:rsid w:val="00274C0D"/>
    <w:rsid w:val="0027537D"/>
    <w:rsid w:val="002765A4"/>
    <w:rsid w:val="00276AC6"/>
    <w:rsid w:val="002774F9"/>
    <w:rsid w:val="00280583"/>
    <w:rsid w:val="00281235"/>
    <w:rsid w:val="002823EC"/>
    <w:rsid w:val="002828D4"/>
    <w:rsid w:val="00282BF3"/>
    <w:rsid w:val="00283929"/>
    <w:rsid w:val="00283AC4"/>
    <w:rsid w:val="002851B6"/>
    <w:rsid w:val="00285A15"/>
    <w:rsid w:val="00285B11"/>
    <w:rsid w:val="00286DC6"/>
    <w:rsid w:val="00287104"/>
    <w:rsid w:val="0028717C"/>
    <w:rsid w:val="00290435"/>
    <w:rsid w:val="00291189"/>
    <w:rsid w:val="00291757"/>
    <w:rsid w:val="00292911"/>
    <w:rsid w:val="002932E5"/>
    <w:rsid w:val="00293595"/>
    <w:rsid w:val="002935BE"/>
    <w:rsid w:val="00293FD2"/>
    <w:rsid w:val="002940BF"/>
    <w:rsid w:val="00294BD1"/>
    <w:rsid w:val="00294DF9"/>
    <w:rsid w:val="00295145"/>
    <w:rsid w:val="00295AC3"/>
    <w:rsid w:val="00295C98"/>
    <w:rsid w:val="002966B5"/>
    <w:rsid w:val="00296AA8"/>
    <w:rsid w:val="0029784D"/>
    <w:rsid w:val="00297D66"/>
    <w:rsid w:val="002A0935"/>
    <w:rsid w:val="002A0D39"/>
    <w:rsid w:val="002A0DFF"/>
    <w:rsid w:val="002A11A8"/>
    <w:rsid w:val="002A11F1"/>
    <w:rsid w:val="002A22B3"/>
    <w:rsid w:val="002A25F6"/>
    <w:rsid w:val="002A2B1C"/>
    <w:rsid w:val="002A4570"/>
    <w:rsid w:val="002A49A4"/>
    <w:rsid w:val="002A53D5"/>
    <w:rsid w:val="002A65E2"/>
    <w:rsid w:val="002A6C12"/>
    <w:rsid w:val="002B03CF"/>
    <w:rsid w:val="002B07AF"/>
    <w:rsid w:val="002B0B2E"/>
    <w:rsid w:val="002B146D"/>
    <w:rsid w:val="002B1770"/>
    <w:rsid w:val="002B18D7"/>
    <w:rsid w:val="002B2E08"/>
    <w:rsid w:val="002B3796"/>
    <w:rsid w:val="002B3833"/>
    <w:rsid w:val="002B3EBF"/>
    <w:rsid w:val="002B3EF3"/>
    <w:rsid w:val="002B3FA2"/>
    <w:rsid w:val="002B4E79"/>
    <w:rsid w:val="002B507E"/>
    <w:rsid w:val="002B508D"/>
    <w:rsid w:val="002B5765"/>
    <w:rsid w:val="002B5EE3"/>
    <w:rsid w:val="002B5F40"/>
    <w:rsid w:val="002B692B"/>
    <w:rsid w:val="002B7A2E"/>
    <w:rsid w:val="002C004B"/>
    <w:rsid w:val="002C0A4A"/>
    <w:rsid w:val="002C0B18"/>
    <w:rsid w:val="002C13AD"/>
    <w:rsid w:val="002C1CD3"/>
    <w:rsid w:val="002C1EA1"/>
    <w:rsid w:val="002C2518"/>
    <w:rsid w:val="002C25D7"/>
    <w:rsid w:val="002C2D49"/>
    <w:rsid w:val="002C365E"/>
    <w:rsid w:val="002C445A"/>
    <w:rsid w:val="002C4AB4"/>
    <w:rsid w:val="002C551F"/>
    <w:rsid w:val="002C6105"/>
    <w:rsid w:val="002C6167"/>
    <w:rsid w:val="002C6938"/>
    <w:rsid w:val="002C6ACD"/>
    <w:rsid w:val="002D0AEA"/>
    <w:rsid w:val="002D1A28"/>
    <w:rsid w:val="002D2485"/>
    <w:rsid w:val="002D29A6"/>
    <w:rsid w:val="002D37C0"/>
    <w:rsid w:val="002D3928"/>
    <w:rsid w:val="002D4355"/>
    <w:rsid w:val="002D4C8E"/>
    <w:rsid w:val="002D5218"/>
    <w:rsid w:val="002D62B7"/>
    <w:rsid w:val="002D6DAC"/>
    <w:rsid w:val="002D7358"/>
    <w:rsid w:val="002D79EF"/>
    <w:rsid w:val="002D7C4B"/>
    <w:rsid w:val="002E1121"/>
    <w:rsid w:val="002E18E2"/>
    <w:rsid w:val="002E1B21"/>
    <w:rsid w:val="002E24CE"/>
    <w:rsid w:val="002E2847"/>
    <w:rsid w:val="002E3CE0"/>
    <w:rsid w:val="002E3F85"/>
    <w:rsid w:val="002E4A5E"/>
    <w:rsid w:val="002E4ECD"/>
    <w:rsid w:val="002E5388"/>
    <w:rsid w:val="002E54A7"/>
    <w:rsid w:val="002E56A0"/>
    <w:rsid w:val="002E5C7E"/>
    <w:rsid w:val="002E68ED"/>
    <w:rsid w:val="002E6985"/>
    <w:rsid w:val="002E6CF9"/>
    <w:rsid w:val="002E7F63"/>
    <w:rsid w:val="002F0C7B"/>
    <w:rsid w:val="002F1274"/>
    <w:rsid w:val="002F183C"/>
    <w:rsid w:val="002F18C5"/>
    <w:rsid w:val="002F1F2B"/>
    <w:rsid w:val="002F2845"/>
    <w:rsid w:val="002F28AB"/>
    <w:rsid w:val="002F302F"/>
    <w:rsid w:val="002F34CF"/>
    <w:rsid w:val="002F402D"/>
    <w:rsid w:val="002F418B"/>
    <w:rsid w:val="002F4216"/>
    <w:rsid w:val="002F479E"/>
    <w:rsid w:val="002F522B"/>
    <w:rsid w:val="002F5F29"/>
    <w:rsid w:val="002F6017"/>
    <w:rsid w:val="002F6242"/>
    <w:rsid w:val="002F655F"/>
    <w:rsid w:val="002F72E1"/>
    <w:rsid w:val="002F73EA"/>
    <w:rsid w:val="002F77DE"/>
    <w:rsid w:val="0030065C"/>
    <w:rsid w:val="00300867"/>
    <w:rsid w:val="00302F9E"/>
    <w:rsid w:val="00303129"/>
    <w:rsid w:val="003048EC"/>
    <w:rsid w:val="00304E94"/>
    <w:rsid w:val="0030545D"/>
    <w:rsid w:val="00305515"/>
    <w:rsid w:val="003059DF"/>
    <w:rsid w:val="00305AEE"/>
    <w:rsid w:val="003101B5"/>
    <w:rsid w:val="00311033"/>
    <w:rsid w:val="00312601"/>
    <w:rsid w:val="00312685"/>
    <w:rsid w:val="00313285"/>
    <w:rsid w:val="00313F30"/>
    <w:rsid w:val="0031518A"/>
    <w:rsid w:val="00315190"/>
    <w:rsid w:val="003156DB"/>
    <w:rsid w:val="00316DED"/>
    <w:rsid w:val="00317C9C"/>
    <w:rsid w:val="003207D8"/>
    <w:rsid w:val="00320A4B"/>
    <w:rsid w:val="00320AD6"/>
    <w:rsid w:val="00320D2D"/>
    <w:rsid w:val="00321272"/>
    <w:rsid w:val="003214A7"/>
    <w:rsid w:val="0032197B"/>
    <w:rsid w:val="00322640"/>
    <w:rsid w:val="003228B4"/>
    <w:rsid w:val="00324522"/>
    <w:rsid w:val="00324A37"/>
    <w:rsid w:val="003253B0"/>
    <w:rsid w:val="00326324"/>
    <w:rsid w:val="00327318"/>
    <w:rsid w:val="00330206"/>
    <w:rsid w:val="00330ED0"/>
    <w:rsid w:val="003310CC"/>
    <w:rsid w:val="00331733"/>
    <w:rsid w:val="00332624"/>
    <w:rsid w:val="00332D8E"/>
    <w:rsid w:val="00333710"/>
    <w:rsid w:val="00333C81"/>
    <w:rsid w:val="00333CBA"/>
    <w:rsid w:val="003348A8"/>
    <w:rsid w:val="00334B67"/>
    <w:rsid w:val="003353FB"/>
    <w:rsid w:val="0033579F"/>
    <w:rsid w:val="00335C45"/>
    <w:rsid w:val="0033636C"/>
    <w:rsid w:val="00336AFF"/>
    <w:rsid w:val="003371EC"/>
    <w:rsid w:val="0033782C"/>
    <w:rsid w:val="00337B66"/>
    <w:rsid w:val="00340610"/>
    <w:rsid w:val="00341645"/>
    <w:rsid w:val="0034372D"/>
    <w:rsid w:val="00343BB5"/>
    <w:rsid w:val="00343EDD"/>
    <w:rsid w:val="003442C7"/>
    <w:rsid w:val="003447E4"/>
    <w:rsid w:val="00344992"/>
    <w:rsid w:val="00344E3D"/>
    <w:rsid w:val="00344FF3"/>
    <w:rsid w:val="0034553A"/>
    <w:rsid w:val="00346494"/>
    <w:rsid w:val="00346D04"/>
    <w:rsid w:val="00346DB7"/>
    <w:rsid w:val="00347517"/>
    <w:rsid w:val="00347569"/>
    <w:rsid w:val="003478C1"/>
    <w:rsid w:val="00347C62"/>
    <w:rsid w:val="00347D73"/>
    <w:rsid w:val="00347EA6"/>
    <w:rsid w:val="00350C89"/>
    <w:rsid w:val="00350D1C"/>
    <w:rsid w:val="00351902"/>
    <w:rsid w:val="0035263E"/>
    <w:rsid w:val="003526B1"/>
    <w:rsid w:val="00352981"/>
    <w:rsid w:val="00352D6C"/>
    <w:rsid w:val="00353156"/>
    <w:rsid w:val="0035411C"/>
    <w:rsid w:val="003542A3"/>
    <w:rsid w:val="00354AB7"/>
    <w:rsid w:val="00354C75"/>
    <w:rsid w:val="003558DF"/>
    <w:rsid w:val="00355A46"/>
    <w:rsid w:val="00355D75"/>
    <w:rsid w:val="00356654"/>
    <w:rsid w:val="003578A9"/>
    <w:rsid w:val="00361058"/>
    <w:rsid w:val="003613DC"/>
    <w:rsid w:val="0036146B"/>
    <w:rsid w:val="0036190E"/>
    <w:rsid w:val="00361FCE"/>
    <w:rsid w:val="003620A5"/>
    <w:rsid w:val="00362A25"/>
    <w:rsid w:val="00362C40"/>
    <w:rsid w:val="0036592C"/>
    <w:rsid w:val="00366400"/>
    <w:rsid w:val="00366562"/>
    <w:rsid w:val="00366D32"/>
    <w:rsid w:val="003673F4"/>
    <w:rsid w:val="003677BE"/>
    <w:rsid w:val="00371672"/>
    <w:rsid w:val="00371D9B"/>
    <w:rsid w:val="003725B9"/>
    <w:rsid w:val="00373BD4"/>
    <w:rsid w:val="003744A7"/>
    <w:rsid w:val="003745FB"/>
    <w:rsid w:val="00374CFF"/>
    <w:rsid w:val="003750F2"/>
    <w:rsid w:val="00375B72"/>
    <w:rsid w:val="00375F88"/>
    <w:rsid w:val="00376006"/>
    <w:rsid w:val="0037617C"/>
    <w:rsid w:val="00376442"/>
    <w:rsid w:val="00376C8E"/>
    <w:rsid w:val="00377280"/>
    <w:rsid w:val="00380A6C"/>
    <w:rsid w:val="00381C0A"/>
    <w:rsid w:val="00383630"/>
    <w:rsid w:val="00383853"/>
    <w:rsid w:val="00383EF1"/>
    <w:rsid w:val="00384764"/>
    <w:rsid w:val="00385057"/>
    <w:rsid w:val="003861B0"/>
    <w:rsid w:val="003866C0"/>
    <w:rsid w:val="00386848"/>
    <w:rsid w:val="00386D91"/>
    <w:rsid w:val="00387E56"/>
    <w:rsid w:val="00390FA3"/>
    <w:rsid w:val="00390FDC"/>
    <w:rsid w:val="00391645"/>
    <w:rsid w:val="0039265F"/>
    <w:rsid w:val="00393161"/>
    <w:rsid w:val="00393384"/>
    <w:rsid w:val="00393C94"/>
    <w:rsid w:val="00394608"/>
    <w:rsid w:val="00395B22"/>
    <w:rsid w:val="00395D48"/>
    <w:rsid w:val="00395E57"/>
    <w:rsid w:val="00395FD2"/>
    <w:rsid w:val="00396A1B"/>
    <w:rsid w:val="003A0396"/>
    <w:rsid w:val="003A03F4"/>
    <w:rsid w:val="003A0E19"/>
    <w:rsid w:val="003A112B"/>
    <w:rsid w:val="003A163A"/>
    <w:rsid w:val="003A1985"/>
    <w:rsid w:val="003A1A98"/>
    <w:rsid w:val="003A1C01"/>
    <w:rsid w:val="003A2162"/>
    <w:rsid w:val="003A227F"/>
    <w:rsid w:val="003A288E"/>
    <w:rsid w:val="003A2BA6"/>
    <w:rsid w:val="003A4814"/>
    <w:rsid w:val="003A4EDF"/>
    <w:rsid w:val="003A4F36"/>
    <w:rsid w:val="003A63D1"/>
    <w:rsid w:val="003A6CCF"/>
    <w:rsid w:val="003A7135"/>
    <w:rsid w:val="003A7411"/>
    <w:rsid w:val="003A782F"/>
    <w:rsid w:val="003A7B2E"/>
    <w:rsid w:val="003B02D6"/>
    <w:rsid w:val="003B0422"/>
    <w:rsid w:val="003B08AE"/>
    <w:rsid w:val="003B0A6C"/>
    <w:rsid w:val="003B0CCE"/>
    <w:rsid w:val="003B0E77"/>
    <w:rsid w:val="003B1A2D"/>
    <w:rsid w:val="003B3D9C"/>
    <w:rsid w:val="003B3FE2"/>
    <w:rsid w:val="003B4742"/>
    <w:rsid w:val="003B4C5F"/>
    <w:rsid w:val="003B6662"/>
    <w:rsid w:val="003B7068"/>
    <w:rsid w:val="003B7850"/>
    <w:rsid w:val="003B7FD6"/>
    <w:rsid w:val="003C0D0E"/>
    <w:rsid w:val="003C13DE"/>
    <w:rsid w:val="003C14B1"/>
    <w:rsid w:val="003C14B8"/>
    <w:rsid w:val="003C17BB"/>
    <w:rsid w:val="003C206E"/>
    <w:rsid w:val="003C2119"/>
    <w:rsid w:val="003C2820"/>
    <w:rsid w:val="003C409F"/>
    <w:rsid w:val="003C5E3E"/>
    <w:rsid w:val="003C6DF7"/>
    <w:rsid w:val="003C70E7"/>
    <w:rsid w:val="003C70ED"/>
    <w:rsid w:val="003C727A"/>
    <w:rsid w:val="003D1093"/>
    <w:rsid w:val="003D143C"/>
    <w:rsid w:val="003D1695"/>
    <w:rsid w:val="003D2BFF"/>
    <w:rsid w:val="003D3906"/>
    <w:rsid w:val="003D4C35"/>
    <w:rsid w:val="003D53D1"/>
    <w:rsid w:val="003D5772"/>
    <w:rsid w:val="003D5CC5"/>
    <w:rsid w:val="003D5E0D"/>
    <w:rsid w:val="003E003B"/>
    <w:rsid w:val="003E0FA6"/>
    <w:rsid w:val="003E1924"/>
    <w:rsid w:val="003E1A73"/>
    <w:rsid w:val="003E22DB"/>
    <w:rsid w:val="003E2E3A"/>
    <w:rsid w:val="003E6C17"/>
    <w:rsid w:val="003E707A"/>
    <w:rsid w:val="003E7553"/>
    <w:rsid w:val="003F0109"/>
    <w:rsid w:val="003F024C"/>
    <w:rsid w:val="003F0958"/>
    <w:rsid w:val="003F0E97"/>
    <w:rsid w:val="003F1780"/>
    <w:rsid w:val="003F1B1B"/>
    <w:rsid w:val="003F3210"/>
    <w:rsid w:val="003F34A3"/>
    <w:rsid w:val="003F3844"/>
    <w:rsid w:val="003F49D7"/>
    <w:rsid w:val="003F4B68"/>
    <w:rsid w:val="003F5DCB"/>
    <w:rsid w:val="003F7018"/>
    <w:rsid w:val="003F7490"/>
    <w:rsid w:val="00400D15"/>
    <w:rsid w:val="00401463"/>
    <w:rsid w:val="00401CEC"/>
    <w:rsid w:val="004020D1"/>
    <w:rsid w:val="004022D3"/>
    <w:rsid w:val="0040250A"/>
    <w:rsid w:val="00402900"/>
    <w:rsid w:val="00402C90"/>
    <w:rsid w:val="00402F18"/>
    <w:rsid w:val="00403668"/>
    <w:rsid w:val="004040AD"/>
    <w:rsid w:val="00404475"/>
    <w:rsid w:val="004051DB"/>
    <w:rsid w:val="00405299"/>
    <w:rsid w:val="004056F7"/>
    <w:rsid w:val="00405CAA"/>
    <w:rsid w:val="00406ACF"/>
    <w:rsid w:val="00410877"/>
    <w:rsid w:val="00410A39"/>
    <w:rsid w:val="004113E6"/>
    <w:rsid w:val="00411A3B"/>
    <w:rsid w:val="004125EF"/>
    <w:rsid w:val="00413212"/>
    <w:rsid w:val="004138BA"/>
    <w:rsid w:val="00413A7B"/>
    <w:rsid w:val="00413C2A"/>
    <w:rsid w:val="00414174"/>
    <w:rsid w:val="00414B18"/>
    <w:rsid w:val="00415834"/>
    <w:rsid w:val="00415B6B"/>
    <w:rsid w:val="00415C93"/>
    <w:rsid w:val="004168DF"/>
    <w:rsid w:val="00416E7C"/>
    <w:rsid w:val="00417EE9"/>
    <w:rsid w:val="0042052D"/>
    <w:rsid w:val="00420A0D"/>
    <w:rsid w:val="004213B6"/>
    <w:rsid w:val="00424899"/>
    <w:rsid w:val="004258AC"/>
    <w:rsid w:val="00425D54"/>
    <w:rsid w:val="0042660C"/>
    <w:rsid w:val="004272D7"/>
    <w:rsid w:val="00430D75"/>
    <w:rsid w:val="00431224"/>
    <w:rsid w:val="004331CA"/>
    <w:rsid w:val="004338EF"/>
    <w:rsid w:val="00433F43"/>
    <w:rsid w:val="0043407E"/>
    <w:rsid w:val="00434798"/>
    <w:rsid w:val="0043529E"/>
    <w:rsid w:val="00435D3F"/>
    <w:rsid w:val="00435F92"/>
    <w:rsid w:val="0043699A"/>
    <w:rsid w:val="0043743B"/>
    <w:rsid w:val="00437C59"/>
    <w:rsid w:val="00440D1C"/>
    <w:rsid w:val="0044150D"/>
    <w:rsid w:val="00441C63"/>
    <w:rsid w:val="004422EA"/>
    <w:rsid w:val="004423D7"/>
    <w:rsid w:val="00443511"/>
    <w:rsid w:val="00443612"/>
    <w:rsid w:val="00443B4E"/>
    <w:rsid w:val="00443D12"/>
    <w:rsid w:val="004441F5"/>
    <w:rsid w:val="00446522"/>
    <w:rsid w:val="00446BDF"/>
    <w:rsid w:val="004479C5"/>
    <w:rsid w:val="00447A42"/>
    <w:rsid w:val="00447CCC"/>
    <w:rsid w:val="00447FD4"/>
    <w:rsid w:val="004505A5"/>
    <w:rsid w:val="004505EE"/>
    <w:rsid w:val="00450678"/>
    <w:rsid w:val="004506D8"/>
    <w:rsid w:val="004508EC"/>
    <w:rsid w:val="00450E3D"/>
    <w:rsid w:val="004511A7"/>
    <w:rsid w:val="004514B4"/>
    <w:rsid w:val="00451E53"/>
    <w:rsid w:val="00452E10"/>
    <w:rsid w:val="0045321D"/>
    <w:rsid w:val="004539E1"/>
    <w:rsid w:val="004541FF"/>
    <w:rsid w:val="004550DC"/>
    <w:rsid w:val="00455FAF"/>
    <w:rsid w:val="0045608E"/>
    <w:rsid w:val="004568F4"/>
    <w:rsid w:val="00456F75"/>
    <w:rsid w:val="0045790A"/>
    <w:rsid w:val="00457D63"/>
    <w:rsid w:val="00460439"/>
    <w:rsid w:val="00461908"/>
    <w:rsid w:val="00461B7A"/>
    <w:rsid w:val="00461BF8"/>
    <w:rsid w:val="004620BB"/>
    <w:rsid w:val="00462B38"/>
    <w:rsid w:val="00462F01"/>
    <w:rsid w:val="00463070"/>
    <w:rsid w:val="004635BB"/>
    <w:rsid w:val="004640CA"/>
    <w:rsid w:val="004642C1"/>
    <w:rsid w:val="004643C3"/>
    <w:rsid w:val="00464572"/>
    <w:rsid w:val="00464939"/>
    <w:rsid w:val="0046541E"/>
    <w:rsid w:val="00465A5F"/>
    <w:rsid w:val="0046647A"/>
    <w:rsid w:val="0046650E"/>
    <w:rsid w:val="00466687"/>
    <w:rsid w:val="00466C99"/>
    <w:rsid w:val="004675C9"/>
    <w:rsid w:val="00467D22"/>
    <w:rsid w:val="00470CA0"/>
    <w:rsid w:val="00470F3B"/>
    <w:rsid w:val="004713FC"/>
    <w:rsid w:val="00471970"/>
    <w:rsid w:val="00471EEC"/>
    <w:rsid w:val="00471F95"/>
    <w:rsid w:val="00472051"/>
    <w:rsid w:val="0047215E"/>
    <w:rsid w:val="00472544"/>
    <w:rsid w:val="00472C8A"/>
    <w:rsid w:val="00472DAE"/>
    <w:rsid w:val="00473E45"/>
    <w:rsid w:val="00474DE1"/>
    <w:rsid w:val="00474E10"/>
    <w:rsid w:val="0047797C"/>
    <w:rsid w:val="004779F6"/>
    <w:rsid w:val="00480529"/>
    <w:rsid w:val="00480AF3"/>
    <w:rsid w:val="00480C68"/>
    <w:rsid w:val="00480DE5"/>
    <w:rsid w:val="00480EB0"/>
    <w:rsid w:val="00480FD2"/>
    <w:rsid w:val="00482429"/>
    <w:rsid w:val="0048345A"/>
    <w:rsid w:val="004839E7"/>
    <w:rsid w:val="0048414C"/>
    <w:rsid w:val="00484D41"/>
    <w:rsid w:val="00485002"/>
    <w:rsid w:val="00485036"/>
    <w:rsid w:val="00485085"/>
    <w:rsid w:val="0048581A"/>
    <w:rsid w:val="00486DA5"/>
    <w:rsid w:val="00486ED0"/>
    <w:rsid w:val="00487E8C"/>
    <w:rsid w:val="0049249C"/>
    <w:rsid w:val="00492876"/>
    <w:rsid w:val="00493ED3"/>
    <w:rsid w:val="0049457E"/>
    <w:rsid w:val="0049488A"/>
    <w:rsid w:val="00495CF2"/>
    <w:rsid w:val="004965BF"/>
    <w:rsid w:val="004971E9"/>
    <w:rsid w:val="004976E2"/>
    <w:rsid w:val="00497E62"/>
    <w:rsid w:val="004A003B"/>
    <w:rsid w:val="004A040D"/>
    <w:rsid w:val="004A0F94"/>
    <w:rsid w:val="004A1068"/>
    <w:rsid w:val="004A107E"/>
    <w:rsid w:val="004A143A"/>
    <w:rsid w:val="004A14F2"/>
    <w:rsid w:val="004A1E7B"/>
    <w:rsid w:val="004A349F"/>
    <w:rsid w:val="004A3AF1"/>
    <w:rsid w:val="004A3D54"/>
    <w:rsid w:val="004A44C3"/>
    <w:rsid w:val="004A4949"/>
    <w:rsid w:val="004A5595"/>
    <w:rsid w:val="004A5B07"/>
    <w:rsid w:val="004A6F25"/>
    <w:rsid w:val="004A7364"/>
    <w:rsid w:val="004A7384"/>
    <w:rsid w:val="004A7C97"/>
    <w:rsid w:val="004B0990"/>
    <w:rsid w:val="004B1C12"/>
    <w:rsid w:val="004B2794"/>
    <w:rsid w:val="004B2A31"/>
    <w:rsid w:val="004B3100"/>
    <w:rsid w:val="004B3B99"/>
    <w:rsid w:val="004B4230"/>
    <w:rsid w:val="004B4239"/>
    <w:rsid w:val="004B4800"/>
    <w:rsid w:val="004B4825"/>
    <w:rsid w:val="004B5CAD"/>
    <w:rsid w:val="004B5EA6"/>
    <w:rsid w:val="004B6674"/>
    <w:rsid w:val="004B6A1A"/>
    <w:rsid w:val="004C072B"/>
    <w:rsid w:val="004C0992"/>
    <w:rsid w:val="004C1CDD"/>
    <w:rsid w:val="004C277C"/>
    <w:rsid w:val="004C30B3"/>
    <w:rsid w:val="004C4845"/>
    <w:rsid w:val="004C4EF7"/>
    <w:rsid w:val="004C5AEF"/>
    <w:rsid w:val="004C676F"/>
    <w:rsid w:val="004C703D"/>
    <w:rsid w:val="004C70F5"/>
    <w:rsid w:val="004C78EE"/>
    <w:rsid w:val="004D083C"/>
    <w:rsid w:val="004D0948"/>
    <w:rsid w:val="004D0B31"/>
    <w:rsid w:val="004D0F72"/>
    <w:rsid w:val="004D15B5"/>
    <w:rsid w:val="004D1E97"/>
    <w:rsid w:val="004D2305"/>
    <w:rsid w:val="004D4630"/>
    <w:rsid w:val="004D464D"/>
    <w:rsid w:val="004D4B6E"/>
    <w:rsid w:val="004D57D6"/>
    <w:rsid w:val="004D59D7"/>
    <w:rsid w:val="004D5E19"/>
    <w:rsid w:val="004D669A"/>
    <w:rsid w:val="004D6A03"/>
    <w:rsid w:val="004D710D"/>
    <w:rsid w:val="004D7803"/>
    <w:rsid w:val="004E007F"/>
    <w:rsid w:val="004E06F4"/>
    <w:rsid w:val="004E0755"/>
    <w:rsid w:val="004E17A8"/>
    <w:rsid w:val="004E1E40"/>
    <w:rsid w:val="004E1F8A"/>
    <w:rsid w:val="004E23A7"/>
    <w:rsid w:val="004E2517"/>
    <w:rsid w:val="004E317D"/>
    <w:rsid w:val="004E3DDA"/>
    <w:rsid w:val="004E410E"/>
    <w:rsid w:val="004E44F5"/>
    <w:rsid w:val="004E5F8C"/>
    <w:rsid w:val="004E6645"/>
    <w:rsid w:val="004E77F9"/>
    <w:rsid w:val="004F0732"/>
    <w:rsid w:val="004F17DC"/>
    <w:rsid w:val="004F1ACC"/>
    <w:rsid w:val="004F48E7"/>
    <w:rsid w:val="004F5217"/>
    <w:rsid w:val="004F555D"/>
    <w:rsid w:val="004F6725"/>
    <w:rsid w:val="004F6B0A"/>
    <w:rsid w:val="0050000B"/>
    <w:rsid w:val="005011F6"/>
    <w:rsid w:val="005013B5"/>
    <w:rsid w:val="0050205C"/>
    <w:rsid w:val="00502334"/>
    <w:rsid w:val="00502409"/>
    <w:rsid w:val="00502832"/>
    <w:rsid w:val="00503252"/>
    <w:rsid w:val="005035CD"/>
    <w:rsid w:val="005038FA"/>
    <w:rsid w:val="00504FCA"/>
    <w:rsid w:val="005054AA"/>
    <w:rsid w:val="00505516"/>
    <w:rsid w:val="00505D4F"/>
    <w:rsid w:val="00505DFF"/>
    <w:rsid w:val="00507038"/>
    <w:rsid w:val="00507360"/>
    <w:rsid w:val="0050797E"/>
    <w:rsid w:val="005106C9"/>
    <w:rsid w:val="005113F8"/>
    <w:rsid w:val="005114D0"/>
    <w:rsid w:val="00511A1B"/>
    <w:rsid w:val="00512D8F"/>
    <w:rsid w:val="0051328C"/>
    <w:rsid w:val="00513315"/>
    <w:rsid w:val="00513651"/>
    <w:rsid w:val="00514039"/>
    <w:rsid w:val="0051457C"/>
    <w:rsid w:val="00515695"/>
    <w:rsid w:val="00515A22"/>
    <w:rsid w:val="00515A7F"/>
    <w:rsid w:val="00515BD0"/>
    <w:rsid w:val="00516235"/>
    <w:rsid w:val="00516873"/>
    <w:rsid w:val="005172E6"/>
    <w:rsid w:val="00520000"/>
    <w:rsid w:val="00520A4D"/>
    <w:rsid w:val="00520C2C"/>
    <w:rsid w:val="00521245"/>
    <w:rsid w:val="0052153E"/>
    <w:rsid w:val="00521665"/>
    <w:rsid w:val="005224BC"/>
    <w:rsid w:val="00523A99"/>
    <w:rsid w:val="00523BA8"/>
    <w:rsid w:val="00527109"/>
    <w:rsid w:val="00527276"/>
    <w:rsid w:val="00527B53"/>
    <w:rsid w:val="00530CA7"/>
    <w:rsid w:val="00531775"/>
    <w:rsid w:val="00531C4E"/>
    <w:rsid w:val="00531D77"/>
    <w:rsid w:val="00531DA8"/>
    <w:rsid w:val="005322B1"/>
    <w:rsid w:val="00532308"/>
    <w:rsid w:val="005326AF"/>
    <w:rsid w:val="005330AF"/>
    <w:rsid w:val="0053383F"/>
    <w:rsid w:val="00533E43"/>
    <w:rsid w:val="00534262"/>
    <w:rsid w:val="005348BD"/>
    <w:rsid w:val="00536011"/>
    <w:rsid w:val="00536A1B"/>
    <w:rsid w:val="00536AC1"/>
    <w:rsid w:val="0053711B"/>
    <w:rsid w:val="00537425"/>
    <w:rsid w:val="00537733"/>
    <w:rsid w:val="005378E3"/>
    <w:rsid w:val="00537A77"/>
    <w:rsid w:val="00541D2B"/>
    <w:rsid w:val="00541E87"/>
    <w:rsid w:val="00542167"/>
    <w:rsid w:val="005425CD"/>
    <w:rsid w:val="00543A20"/>
    <w:rsid w:val="0054514D"/>
    <w:rsid w:val="00545183"/>
    <w:rsid w:val="00545D0E"/>
    <w:rsid w:val="005462B5"/>
    <w:rsid w:val="00546848"/>
    <w:rsid w:val="00550114"/>
    <w:rsid w:val="0055021D"/>
    <w:rsid w:val="005504D4"/>
    <w:rsid w:val="0055092E"/>
    <w:rsid w:val="005509F6"/>
    <w:rsid w:val="005529D5"/>
    <w:rsid w:val="0055315C"/>
    <w:rsid w:val="00553707"/>
    <w:rsid w:val="00553B48"/>
    <w:rsid w:val="00554AEE"/>
    <w:rsid w:val="00554E13"/>
    <w:rsid w:val="00554FA7"/>
    <w:rsid w:val="0055587F"/>
    <w:rsid w:val="00555C22"/>
    <w:rsid w:val="00555E81"/>
    <w:rsid w:val="00556119"/>
    <w:rsid w:val="00556365"/>
    <w:rsid w:val="0055692F"/>
    <w:rsid w:val="005574FF"/>
    <w:rsid w:val="005600FE"/>
    <w:rsid w:val="0056020F"/>
    <w:rsid w:val="00560AA3"/>
    <w:rsid w:val="00560C25"/>
    <w:rsid w:val="00560CB6"/>
    <w:rsid w:val="00561427"/>
    <w:rsid w:val="0056212B"/>
    <w:rsid w:val="00564A20"/>
    <w:rsid w:val="0056537D"/>
    <w:rsid w:val="00565ABF"/>
    <w:rsid w:val="00565BE1"/>
    <w:rsid w:val="00565CEF"/>
    <w:rsid w:val="00567020"/>
    <w:rsid w:val="00567DBF"/>
    <w:rsid w:val="005700E4"/>
    <w:rsid w:val="00570337"/>
    <w:rsid w:val="00570A59"/>
    <w:rsid w:val="00571541"/>
    <w:rsid w:val="005715F0"/>
    <w:rsid w:val="00571894"/>
    <w:rsid w:val="00571CA5"/>
    <w:rsid w:val="00571EFD"/>
    <w:rsid w:val="005721DB"/>
    <w:rsid w:val="00572D65"/>
    <w:rsid w:val="00573293"/>
    <w:rsid w:val="00573FF5"/>
    <w:rsid w:val="0057400E"/>
    <w:rsid w:val="00574CC0"/>
    <w:rsid w:val="00574D9A"/>
    <w:rsid w:val="0057593E"/>
    <w:rsid w:val="005772AF"/>
    <w:rsid w:val="005779A1"/>
    <w:rsid w:val="005779FD"/>
    <w:rsid w:val="00577A74"/>
    <w:rsid w:val="00580426"/>
    <w:rsid w:val="00580617"/>
    <w:rsid w:val="005819FC"/>
    <w:rsid w:val="00581C32"/>
    <w:rsid w:val="00581F41"/>
    <w:rsid w:val="005825AF"/>
    <w:rsid w:val="0058431E"/>
    <w:rsid w:val="00584862"/>
    <w:rsid w:val="005853FB"/>
    <w:rsid w:val="0058551F"/>
    <w:rsid w:val="00585615"/>
    <w:rsid w:val="005861AC"/>
    <w:rsid w:val="00586284"/>
    <w:rsid w:val="00586495"/>
    <w:rsid w:val="0058679C"/>
    <w:rsid w:val="00586913"/>
    <w:rsid w:val="00587A13"/>
    <w:rsid w:val="00587E45"/>
    <w:rsid w:val="005908A8"/>
    <w:rsid w:val="00590E11"/>
    <w:rsid w:val="00591B9F"/>
    <w:rsid w:val="00591C20"/>
    <w:rsid w:val="00592263"/>
    <w:rsid w:val="005925EA"/>
    <w:rsid w:val="00592B09"/>
    <w:rsid w:val="00593A1B"/>
    <w:rsid w:val="00593CD6"/>
    <w:rsid w:val="00594995"/>
    <w:rsid w:val="00594D6E"/>
    <w:rsid w:val="00596008"/>
    <w:rsid w:val="00596897"/>
    <w:rsid w:val="00596A2B"/>
    <w:rsid w:val="00596CAF"/>
    <w:rsid w:val="005979A8"/>
    <w:rsid w:val="005A020C"/>
    <w:rsid w:val="005A138C"/>
    <w:rsid w:val="005A3449"/>
    <w:rsid w:val="005A3852"/>
    <w:rsid w:val="005A6B78"/>
    <w:rsid w:val="005B009D"/>
    <w:rsid w:val="005B37F6"/>
    <w:rsid w:val="005B499C"/>
    <w:rsid w:val="005B4C20"/>
    <w:rsid w:val="005B5359"/>
    <w:rsid w:val="005B6B69"/>
    <w:rsid w:val="005B6D80"/>
    <w:rsid w:val="005B79CD"/>
    <w:rsid w:val="005C0787"/>
    <w:rsid w:val="005C084D"/>
    <w:rsid w:val="005C22F6"/>
    <w:rsid w:val="005C27C8"/>
    <w:rsid w:val="005C3190"/>
    <w:rsid w:val="005C32BD"/>
    <w:rsid w:val="005C3FA5"/>
    <w:rsid w:val="005C4224"/>
    <w:rsid w:val="005C440C"/>
    <w:rsid w:val="005C4F0A"/>
    <w:rsid w:val="005C52E2"/>
    <w:rsid w:val="005C5565"/>
    <w:rsid w:val="005C72C9"/>
    <w:rsid w:val="005C79A3"/>
    <w:rsid w:val="005C7A2F"/>
    <w:rsid w:val="005D01F5"/>
    <w:rsid w:val="005D0A8B"/>
    <w:rsid w:val="005D2C1B"/>
    <w:rsid w:val="005D30E2"/>
    <w:rsid w:val="005D3A69"/>
    <w:rsid w:val="005D51B7"/>
    <w:rsid w:val="005D55CC"/>
    <w:rsid w:val="005D5889"/>
    <w:rsid w:val="005D5B0E"/>
    <w:rsid w:val="005D60B3"/>
    <w:rsid w:val="005E0997"/>
    <w:rsid w:val="005E0D48"/>
    <w:rsid w:val="005E234D"/>
    <w:rsid w:val="005E255C"/>
    <w:rsid w:val="005E282B"/>
    <w:rsid w:val="005E2EA8"/>
    <w:rsid w:val="005E2F4D"/>
    <w:rsid w:val="005E2FFE"/>
    <w:rsid w:val="005E40F9"/>
    <w:rsid w:val="005E5B26"/>
    <w:rsid w:val="005E61EE"/>
    <w:rsid w:val="005E648B"/>
    <w:rsid w:val="005F0758"/>
    <w:rsid w:val="005F0B94"/>
    <w:rsid w:val="005F0BEB"/>
    <w:rsid w:val="005F2BF9"/>
    <w:rsid w:val="005F3297"/>
    <w:rsid w:val="005F49F2"/>
    <w:rsid w:val="005F534C"/>
    <w:rsid w:val="005F592C"/>
    <w:rsid w:val="005F5C5E"/>
    <w:rsid w:val="005F5FD3"/>
    <w:rsid w:val="005F6245"/>
    <w:rsid w:val="005F70B0"/>
    <w:rsid w:val="005F717B"/>
    <w:rsid w:val="005F726D"/>
    <w:rsid w:val="005F778A"/>
    <w:rsid w:val="005F7954"/>
    <w:rsid w:val="005F79EC"/>
    <w:rsid w:val="005F7F3E"/>
    <w:rsid w:val="005F7FE7"/>
    <w:rsid w:val="0060004B"/>
    <w:rsid w:val="00600EA5"/>
    <w:rsid w:val="0060140C"/>
    <w:rsid w:val="006026E7"/>
    <w:rsid w:val="00602747"/>
    <w:rsid w:val="00603068"/>
    <w:rsid w:val="00603DD8"/>
    <w:rsid w:val="0060463F"/>
    <w:rsid w:val="00604E1F"/>
    <w:rsid w:val="006052AD"/>
    <w:rsid w:val="0060615D"/>
    <w:rsid w:val="006067A0"/>
    <w:rsid w:val="006069D0"/>
    <w:rsid w:val="0060726C"/>
    <w:rsid w:val="00607B7F"/>
    <w:rsid w:val="006109DB"/>
    <w:rsid w:val="00610C84"/>
    <w:rsid w:val="00611F75"/>
    <w:rsid w:val="006124A7"/>
    <w:rsid w:val="00612E6E"/>
    <w:rsid w:val="006130A8"/>
    <w:rsid w:val="006137D7"/>
    <w:rsid w:val="00613E61"/>
    <w:rsid w:val="00614280"/>
    <w:rsid w:val="00614289"/>
    <w:rsid w:val="00615089"/>
    <w:rsid w:val="0061578D"/>
    <w:rsid w:val="00617D5F"/>
    <w:rsid w:val="006215CA"/>
    <w:rsid w:val="0062185A"/>
    <w:rsid w:val="00621C22"/>
    <w:rsid w:val="00622726"/>
    <w:rsid w:val="006234D2"/>
    <w:rsid w:val="00623B41"/>
    <w:rsid w:val="0062416F"/>
    <w:rsid w:val="00624593"/>
    <w:rsid w:val="00624641"/>
    <w:rsid w:val="00625310"/>
    <w:rsid w:val="00625D8E"/>
    <w:rsid w:val="0062703D"/>
    <w:rsid w:val="00627129"/>
    <w:rsid w:val="006273AD"/>
    <w:rsid w:val="00632A29"/>
    <w:rsid w:val="006338FB"/>
    <w:rsid w:val="00633D57"/>
    <w:rsid w:val="00633FA5"/>
    <w:rsid w:val="0063567D"/>
    <w:rsid w:val="0064040D"/>
    <w:rsid w:val="00640595"/>
    <w:rsid w:val="006406AA"/>
    <w:rsid w:val="00641CE4"/>
    <w:rsid w:val="006424F7"/>
    <w:rsid w:val="0064275D"/>
    <w:rsid w:val="0064367D"/>
    <w:rsid w:val="00645BFB"/>
    <w:rsid w:val="00646DDE"/>
    <w:rsid w:val="0064777A"/>
    <w:rsid w:val="00647CA6"/>
    <w:rsid w:val="00650AEA"/>
    <w:rsid w:val="00650D6F"/>
    <w:rsid w:val="00650F54"/>
    <w:rsid w:val="0065127F"/>
    <w:rsid w:val="00652A87"/>
    <w:rsid w:val="00652AB8"/>
    <w:rsid w:val="00652BE0"/>
    <w:rsid w:val="00652DC1"/>
    <w:rsid w:val="006538B5"/>
    <w:rsid w:val="006549CB"/>
    <w:rsid w:val="00654E66"/>
    <w:rsid w:val="00655DBB"/>
    <w:rsid w:val="00655E08"/>
    <w:rsid w:val="00656070"/>
    <w:rsid w:val="006566D2"/>
    <w:rsid w:val="0065674D"/>
    <w:rsid w:val="0065688A"/>
    <w:rsid w:val="00656BFF"/>
    <w:rsid w:val="00657080"/>
    <w:rsid w:val="00657F70"/>
    <w:rsid w:val="006608BB"/>
    <w:rsid w:val="00660F68"/>
    <w:rsid w:val="00661281"/>
    <w:rsid w:val="00661590"/>
    <w:rsid w:val="00661C1A"/>
    <w:rsid w:val="00662575"/>
    <w:rsid w:val="006629E3"/>
    <w:rsid w:val="00662A6B"/>
    <w:rsid w:val="00662D11"/>
    <w:rsid w:val="00662DFA"/>
    <w:rsid w:val="006630ED"/>
    <w:rsid w:val="006633AF"/>
    <w:rsid w:val="006639C4"/>
    <w:rsid w:val="00664A55"/>
    <w:rsid w:val="00665426"/>
    <w:rsid w:val="006655FE"/>
    <w:rsid w:val="00665A0D"/>
    <w:rsid w:val="006664FC"/>
    <w:rsid w:val="00666E4B"/>
    <w:rsid w:val="00667289"/>
    <w:rsid w:val="00667E1D"/>
    <w:rsid w:val="006704C0"/>
    <w:rsid w:val="006707C5"/>
    <w:rsid w:val="006714EC"/>
    <w:rsid w:val="00671D24"/>
    <w:rsid w:val="00671E14"/>
    <w:rsid w:val="00671F9A"/>
    <w:rsid w:val="0067210F"/>
    <w:rsid w:val="00672A9D"/>
    <w:rsid w:val="006734FD"/>
    <w:rsid w:val="00675508"/>
    <w:rsid w:val="00675999"/>
    <w:rsid w:val="00675CF7"/>
    <w:rsid w:val="00675ED4"/>
    <w:rsid w:val="0067645C"/>
    <w:rsid w:val="00676644"/>
    <w:rsid w:val="00676A35"/>
    <w:rsid w:val="00677754"/>
    <w:rsid w:val="00677EC2"/>
    <w:rsid w:val="006809A6"/>
    <w:rsid w:val="006809CC"/>
    <w:rsid w:val="00681606"/>
    <w:rsid w:val="0068209C"/>
    <w:rsid w:val="006825C7"/>
    <w:rsid w:val="00682628"/>
    <w:rsid w:val="00682C39"/>
    <w:rsid w:val="00683609"/>
    <w:rsid w:val="00683D33"/>
    <w:rsid w:val="00683FBF"/>
    <w:rsid w:val="006843BF"/>
    <w:rsid w:val="00684663"/>
    <w:rsid w:val="00684797"/>
    <w:rsid w:val="00684825"/>
    <w:rsid w:val="00684BE0"/>
    <w:rsid w:val="00685443"/>
    <w:rsid w:val="00685668"/>
    <w:rsid w:val="00686212"/>
    <w:rsid w:val="00686347"/>
    <w:rsid w:val="00686EC0"/>
    <w:rsid w:val="00690B40"/>
    <w:rsid w:val="00690BE8"/>
    <w:rsid w:val="006922B8"/>
    <w:rsid w:val="00692A0A"/>
    <w:rsid w:val="00693D97"/>
    <w:rsid w:val="00694A01"/>
    <w:rsid w:val="0069561E"/>
    <w:rsid w:val="006957CC"/>
    <w:rsid w:val="00695A32"/>
    <w:rsid w:val="00696098"/>
    <w:rsid w:val="00696F45"/>
    <w:rsid w:val="006A0B64"/>
    <w:rsid w:val="006A1666"/>
    <w:rsid w:val="006A25B1"/>
    <w:rsid w:val="006A3091"/>
    <w:rsid w:val="006A340F"/>
    <w:rsid w:val="006A3452"/>
    <w:rsid w:val="006A3C1C"/>
    <w:rsid w:val="006A4E81"/>
    <w:rsid w:val="006A4E8F"/>
    <w:rsid w:val="006A603F"/>
    <w:rsid w:val="006A60A7"/>
    <w:rsid w:val="006A6763"/>
    <w:rsid w:val="006A6AF9"/>
    <w:rsid w:val="006A6CE1"/>
    <w:rsid w:val="006A750E"/>
    <w:rsid w:val="006A7DB4"/>
    <w:rsid w:val="006A7FE0"/>
    <w:rsid w:val="006B12FA"/>
    <w:rsid w:val="006B1BCC"/>
    <w:rsid w:val="006B2836"/>
    <w:rsid w:val="006B3F5F"/>
    <w:rsid w:val="006B41BF"/>
    <w:rsid w:val="006B5B42"/>
    <w:rsid w:val="006B6D49"/>
    <w:rsid w:val="006B7C23"/>
    <w:rsid w:val="006B7C45"/>
    <w:rsid w:val="006C0072"/>
    <w:rsid w:val="006C04E9"/>
    <w:rsid w:val="006C1C13"/>
    <w:rsid w:val="006C1FF1"/>
    <w:rsid w:val="006C339A"/>
    <w:rsid w:val="006C3615"/>
    <w:rsid w:val="006C39B8"/>
    <w:rsid w:val="006C4671"/>
    <w:rsid w:val="006C4E73"/>
    <w:rsid w:val="006C5164"/>
    <w:rsid w:val="006C5A01"/>
    <w:rsid w:val="006C63FB"/>
    <w:rsid w:val="006C66F1"/>
    <w:rsid w:val="006C698D"/>
    <w:rsid w:val="006D0172"/>
    <w:rsid w:val="006D0498"/>
    <w:rsid w:val="006D1076"/>
    <w:rsid w:val="006D1975"/>
    <w:rsid w:val="006D1D16"/>
    <w:rsid w:val="006D1DF1"/>
    <w:rsid w:val="006D2EDD"/>
    <w:rsid w:val="006D3772"/>
    <w:rsid w:val="006D5157"/>
    <w:rsid w:val="006D51A3"/>
    <w:rsid w:val="006D604B"/>
    <w:rsid w:val="006D6FF6"/>
    <w:rsid w:val="006D71B1"/>
    <w:rsid w:val="006D7A10"/>
    <w:rsid w:val="006E0A5D"/>
    <w:rsid w:val="006E11FF"/>
    <w:rsid w:val="006E1643"/>
    <w:rsid w:val="006E171C"/>
    <w:rsid w:val="006E2E52"/>
    <w:rsid w:val="006E4890"/>
    <w:rsid w:val="006E4A51"/>
    <w:rsid w:val="006E4E0D"/>
    <w:rsid w:val="006E50DE"/>
    <w:rsid w:val="006E5810"/>
    <w:rsid w:val="006E5E2D"/>
    <w:rsid w:val="006E6456"/>
    <w:rsid w:val="006E6503"/>
    <w:rsid w:val="006E6F8B"/>
    <w:rsid w:val="006E6F96"/>
    <w:rsid w:val="006E7B28"/>
    <w:rsid w:val="006F0339"/>
    <w:rsid w:val="006F2430"/>
    <w:rsid w:val="006F2E7F"/>
    <w:rsid w:val="006F3112"/>
    <w:rsid w:val="006F3D7A"/>
    <w:rsid w:val="006F42C4"/>
    <w:rsid w:val="006F44E4"/>
    <w:rsid w:val="006F4E32"/>
    <w:rsid w:val="006F5D10"/>
    <w:rsid w:val="006F5E0B"/>
    <w:rsid w:val="006F7176"/>
    <w:rsid w:val="00701071"/>
    <w:rsid w:val="007012AD"/>
    <w:rsid w:val="00701B98"/>
    <w:rsid w:val="00702409"/>
    <w:rsid w:val="00703368"/>
    <w:rsid w:val="0070356D"/>
    <w:rsid w:val="00703D67"/>
    <w:rsid w:val="00703EA6"/>
    <w:rsid w:val="00704CE6"/>
    <w:rsid w:val="00704F0C"/>
    <w:rsid w:val="00705F10"/>
    <w:rsid w:val="00705FE0"/>
    <w:rsid w:val="007067B9"/>
    <w:rsid w:val="00707213"/>
    <w:rsid w:val="007072D1"/>
    <w:rsid w:val="00707621"/>
    <w:rsid w:val="00710066"/>
    <w:rsid w:val="0071113C"/>
    <w:rsid w:val="007112D3"/>
    <w:rsid w:val="007115E8"/>
    <w:rsid w:val="0071196E"/>
    <w:rsid w:val="00712227"/>
    <w:rsid w:val="00713DEC"/>
    <w:rsid w:val="00713E88"/>
    <w:rsid w:val="00714256"/>
    <w:rsid w:val="00715B8E"/>
    <w:rsid w:val="00715E33"/>
    <w:rsid w:val="00715EA2"/>
    <w:rsid w:val="007171CC"/>
    <w:rsid w:val="007171D4"/>
    <w:rsid w:val="00717600"/>
    <w:rsid w:val="00720622"/>
    <w:rsid w:val="007212B1"/>
    <w:rsid w:val="00721556"/>
    <w:rsid w:val="00721A43"/>
    <w:rsid w:val="00721E76"/>
    <w:rsid w:val="00722449"/>
    <w:rsid w:val="007225D0"/>
    <w:rsid w:val="00723E12"/>
    <w:rsid w:val="00723E18"/>
    <w:rsid w:val="00723F05"/>
    <w:rsid w:val="007244B4"/>
    <w:rsid w:val="00726500"/>
    <w:rsid w:val="007268EB"/>
    <w:rsid w:val="00726BCB"/>
    <w:rsid w:val="00730560"/>
    <w:rsid w:val="00730C41"/>
    <w:rsid w:val="00730E39"/>
    <w:rsid w:val="00731242"/>
    <w:rsid w:val="00731764"/>
    <w:rsid w:val="007332A4"/>
    <w:rsid w:val="0073359B"/>
    <w:rsid w:val="007336F3"/>
    <w:rsid w:val="0073438A"/>
    <w:rsid w:val="00734461"/>
    <w:rsid w:val="00734F3D"/>
    <w:rsid w:val="00735022"/>
    <w:rsid w:val="00735D4A"/>
    <w:rsid w:val="00736A7F"/>
    <w:rsid w:val="00737E8A"/>
    <w:rsid w:val="007402AD"/>
    <w:rsid w:val="007403C6"/>
    <w:rsid w:val="00741218"/>
    <w:rsid w:val="00742BFE"/>
    <w:rsid w:val="007435F6"/>
    <w:rsid w:val="007448F9"/>
    <w:rsid w:val="0074491A"/>
    <w:rsid w:val="00744937"/>
    <w:rsid w:val="00744E87"/>
    <w:rsid w:val="00744FAE"/>
    <w:rsid w:val="007455C6"/>
    <w:rsid w:val="007458EC"/>
    <w:rsid w:val="007474CE"/>
    <w:rsid w:val="00747681"/>
    <w:rsid w:val="00751587"/>
    <w:rsid w:val="00752054"/>
    <w:rsid w:val="00753AC8"/>
    <w:rsid w:val="00755279"/>
    <w:rsid w:val="00756BCF"/>
    <w:rsid w:val="007574EC"/>
    <w:rsid w:val="00757A36"/>
    <w:rsid w:val="00757ED7"/>
    <w:rsid w:val="00760047"/>
    <w:rsid w:val="00760116"/>
    <w:rsid w:val="007608B4"/>
    <w:rsid w:val="0076118A"/>
    <w:rsid w:val="00761CF0"/>
    <w:rsid w:val="00761EC4"/>
    <w:rsid w:val="007621BC"/>
    <w:rsid w:val="00762250"/>
    <w:rsid w:val="0076346E"/>
    <w:rsid w:val="00763D77"/>
    <w:rsid w:val="00763E85"/>
    <w:rsid w:val="0076410D"/>
    <w:rsid w:val="00764CF1"/>
    <w:rsid w:val="00765222"/>
    <w:rsid w:val="00765BAB"/>
    <w:rsid w:val="00765BEC"/>
    <w:rsid w:val="00766AA6"/>
    <w:rsid w:val="007672EC"/>
    <w:rsid w:val="00767521"/>
    <w:rsid w:val="007709C3"/>
    <w:rsid w:val="007711FB"/>
    <w:rsid w:val="0077182C"/>
    <w:rsid w:val="007718D5"/>
    <w:rsid w:val="00772972"/>
    <w:rsid w:val="00773CAF"/>
    <w:rsid w:val="00773F17"/>
    <w:rsid w:val="00773F7D"/>
    <w:rsid w:val="00774509"/>
    <w:rsid w:val="00774964"/>
    <w:rsid w:val="00774BB8"/>
    <w:rsid w:val="00774D20"/>
    <w:rsid w:val="00775011"/>
    <w:rsid w:val="007755C6"/>
    <w:rsid w:val="00775AD0"/>
    <w:rsid w:val="00775F3B"/>
    <w:rsid w:val="00777970"/>
    <w:rsid w:val="00777D24"/>
    <w:rsid w:val="00780678"/>
    <w:rsid w:val="00780C6E"/>
    <w:rsid w:val="00780D9F"/>
    <w:rsid w:val="00780EE1"/>
    <w:rsid w:val="007810B6"/>
    <w:rsid w:val="0078123E"/>
    <w:rsid w:val="00782648"/>
    <w:rsid w:val="00782C71"/>
    <w:rsid w:val="007836AC"/>
    <w:rsid w:val="00783B7E"/>
    <w:rsid w:val="00783C9C"/>
    <w:rsid w:val="00784B8C"/>
    <w:rsid w:val="00784F68"/>
    <w:rsid w:val="00785705"/>
    <w:rsid w:val="007859D9"/>
    <w:rsid w:val="007872A1"/>
    <w:rsid w:val="0078745B"/>
    <w:rsid w:val="00787CE7"/>
    <w:rsid w:val="00791558"/>
    <w:rsid w:val="00791975"/>
    <w:rsid w:val="00791B24"/>
    <w:rsid w:val="00791D14"/>
    <w:rsid w:val="007929E7"/>
    <w:rsid w:val="00794415"/>
    <w:rsid w:val="00795E2D"/>
    <w:rsid w:val="00795EA2"/>
    <w:rsid w:val="007960B7"/>
    <w:rsid w:val="00796AD0"/>
    <w:rsid w:val="00796F4B"/>
    <w:rsid w:val="00797D8D"/>
    <w:rsid w:val="007A00A1"/>
    <w:rsid w:val="007A0546"/>
    <w:rsid w:val="007A10E5"/>
    <w:rsid w:val="007A18B4"/>
    <w:rsid w:val="007A1CA2"/>
    <w:rsid w:val="007A1DCF"/>
    <w:rsid w:val="007A1ED9"/>
    <w:rsid w:val="007A1EEE"/>
    <w:rsid w:val="007A2AA6"/>
    <w:rsid w:val="007A41F8"/>
    <w:rsid w:val="007A43FE"/>
    <w:rsid w:val="007A4607"/>
    <w:rsid w:val="007A48F9"/>
    <w:rsid w:val="007A55A6"/>
    <w:rsid w:val="007A56F2"/>
    <w:rsid w:val="007A6252"/>
    <w:rsid w:val="007A72BF"/>
    <w:rsid w:val="007B340A"/>
    <w:rsid w:val="007B6C19"/>
    <w:rsid w:val="007B7F7F"/>
    <w:rsid w:val="007B7FB5"/>
    <w:rsid w:val="007C0BBF"/>
    <w:rsid w:val="007C1056"/>
    <w:rsid w:val="007C153C"/>
    <w:rsid w:val="007C1837"/>
    <w:rsid w:val="007C1977"/>
    <w:rsid w:val="007C1F61"/>
    <w:rsid w:val="007C386B"/>
    <w:rsid w:val="007C41AA"/>
    <w:rsid w:val="007C45B2"/>
    <w:rsid w:val="007C5B83"/>
    <w:rsid w:val="007C5C3D"/>
    <w:rsid w:val="007C74B8"/>
    <w:rsid w:val="007C789C"/>
    <w:rsid w:val="007C7982"/>
    <w:rsid w:val="007C7D4F"/>
    <w:rsid w:val="007D040F"/>
    <w:rsid w:val="007D1091"/>
    <w:rsid w:val="007D12CC"/>
    <w:rsid w:val="007D1C73"/>
    <w:rsid w:val="007D1EE5"/>
    <w:rsid w:val="007D32B0"/>
    <w:rsid w:val="007D34DF"/>
    <w:rsid w:val="007D4214"/>
    <w:rsid w:val="007D4F55"/>
    <w:rsid w:val="007D50CC"/>
    <w:rsid w:val="007D5429"/>
    <w:rsid w:val="007D5EB1"/>
    <w:rsid w:val="007D61AE"/>
    <w:rsid w:val="007E08E1"/>
    <w:rsid w:val="007E1354"/>
    <w:rsid w:val="007E16BA"/>
    <w:rsid w:val="007E1801"/>
    <w:rsid w:val="007E1F9B"/>
    <w:rsid w:val="007E2805"/>
    <w:rsid w:val="007E2DFA"/>
    <w:rsid w:val="007E49FE"/>
    <w:rsid w:val="007E4CD4"/>
    <w:rsid w:val="007E620E"/>
    <w:rsid w:val="007E6A37"/>
    <w:rsid w:val="007E6F34"/>
    <w:rsid w:val="007E7E6D"/>
    <w:rsid w:val="007F1495"/>
    <w:rsid w:val="007F1DE7"/>
    <w:rsid w:val="007F26B8"/>
    <w:rsid w:val="007F3B8E"/>
    <w:rsid w:val="007F3D46"/>
    <w:rsid w:val="007F3F9D"/>
    <w:rsid w:val="007F4494"/>
    <w:rsid w:val="007F4A00"/>
    <w:rsid w:val="007F5666"/>
    <w:rsid w:val="007F5B24"/>
    <w:rsid w:val="007F6A2A"/>
    <w:rsid w:val="007F6ACF"/>
    <w:rsid w:val="007F7A12"/>
    <w:rsid w:val="007F7CD5"/>
    <w:rsid w:val="0080000C"/>
    <w:rsid w:val="0080007B"/>
    <w:rsid w:val="008004DA"/>
    <w:rsid w:val="00800EB1"/>
    <w:rsid w:val="0080124A"/>
    <w:rsid w:val="00802E62"/>
    <w:rsid w:val="008035C2"/>
    <w:rsid w:val="00803EB3"/>
    <w:rsid w:val="0080513D"/>
    <w:rsid w:val="00805500"/>
    <w:rsid w:val="00805960"/>
    <w:rsid w:val="008061B3"/>
    <w:rsid w:val="00807265"/>
    <w:rsid w:val="00807A13"/>
    <w:rsid w:val="00807A7D"/>
    <w:rsid w:val="00810323"/>
    <w:rsid w:val="0081082A"/>
    <w:rsid w:val="00811A4B"/>
    <w:rsid w:val="00812CD9"/>
    <w:rsid w:val="00813084"/>
    <w:rsid w:val="00813431"/>
    <w:rsid w:val="00813659"/>
    <w:rsid w:val="00813A25"/>
    <w:rsid w:val="0081511A"/>
    <w:rsid w:val="0081538D"/>
    <w:rsid w:val="008155F2"/>
    <w:rsid w:val="00815E2B"/>
    <w:rsid w:val="008162DC"/>
    <w:rsid w:val="008164BB"/>
    <w:rsid w:val="008173E7"/>
    <w:rsid w:val="008177EC"/>
    <w:rsid w:val="00820490"/>
    <w:rsid w:val="00822161"/>
    <w:rsid w:val="008224DA"/>
    <w:rsid w:val="00822FB1"/>
    <w:rsid w:val="008231C5"/>
    <w:rsid w:val="008232CA"/>
    <w:rsid w:val="00824772"/>
    <w:rsid w:val="00824BA2"/>
    <w:rsid w:val="008252A3"/>
    <w:rsid w:val="008258AC"/>
    <w:rsid w:val="00825B16"/>
    <w:rsid w:val="00825BDA"/>
    <w:rsid w:val="00825C7B"/>
    <w:rsid w:val="008262A8"/>
    <w:rsid w:val="00826CF6"/>
    <w:rsid w:val="0082707B"/>
    <w:rsid w:val="00827854"/>
    <w:rsid w:val="0083080D"/>
    <w:rsid w:val="00830E8E"/>
    <w:rsid w:val="0083109E"/>
    <w:rsid w:val="0083162C"/>
    <w:rsid w:val="00832401"/>
    <w:rsid w:val="008329EE"/>
    <w:rsid w:val="00832D76"/>
    <w:rsid w:val="00832FAE"/>
    <w:rsid w:val="00834AD8"/>
    <w:rsid w:val="00834BC2"/>
    <w:rsid w:val="00835033"/>
    <w:rsid w:val="0083629A"/>
    <w:rsid w:val="008365C4"/>
    <w:rsid w:val="0083724A"/>
    <w:rsid w:val="008372D1"/>
    <w:rsid w:val="00840838"/>
    <w:rsid w:val="00841521"/>
    <w:rsid w:val="00841758"/>
    <w:rsid w:val="008431E3"/>
    <w:rsid w:val="0084355B"/>
    <w:rsid w:val="00844831"/>
    <w:rsid w:val="00844F3B"/>
    <w:rsid w:val="00845022"/>
    <w:rsid w:val="008459E9"/>
    <w:rsid w:val="0084698C"/>
    <w:rsid w:val="00846D32"/>
    <w:rsid w:val="008474CF"/>
    <w:rsid w:val="008478EC"/>
    <w:rsid w:val="00850246"/>
    <w:rsid w:val="00850350"/>
    <w:rsid w:val="00850E49"/>
    <w:rsid w:val="00850F29"/>
    <w:rsid w:val="00851858"/>
    <w:rsid w:val="00851D0B"/>
    <w:rsid w:val="00851D2C"/>
    <w:rsid w:val="00852697"/>
    <w:rsid w:val="00853133"/>
    <w:rsid w:val="008567E2"/>
    <w:rsid w:val="00856F36"/>
    <w:rsid w:val="00857C23"/>
    <w:rsid w:val="00857CA4"/>
    <w:rsid w:val="0086045E"/>
    <w:rsid w:val="008624CB"/>
    <w:rsid w:val="00863126"/>
    <w:rsid w:val="008634A3"/>
    <w:rsid w:val="00863C06"/>
    <w:rsid w:val="00864153"/>
    <w:rsid w:val="008646C7"/>
    <w:rsid w:val="00865130"/>
    <w:rsid w:val="008654B7"/>
    <w:rsid w:val="0086578F"/>
    <w:rsid w:val="008664D0"/>
    <w:rsid w:val="0086706A"/>
    <w:rsid w:val="00870D6B"/>
    <w:rsid w:val="00870EB1"/>
    <w:rsid w:val="00870FF8"/>
    <w:rsid w:val="008711FE"/>
    <w:rsid w:val="0087143D"/>
    <w:rsid w:val="008720FB"/>
    <w:rsid w:val="00872784"/>
    <w:rsid w:val="00873540"/>
    <w:rsid w:val="00873BC4"/>
    <w:rsid w:val="00873FF8"/>
    <w:rsid w:val="00874642"/>
    <w:rsid w:val="00876621"/>
    <w:rsid w:val="00876BD8"/>
    <w:rsid w:val="00877A99"/>
    <w:rsid w:val="00877D90"/>
    <w:rsid w:val="00880A9F"/>
    <w:rsid w:val="008810D2"/>
    <w:rsid w:val="008814FB"/>
    <w:rsid w:val="00881EF0"/>
    <w:rsid w:val="00882A2C"/>
    <w:rsid w:val="00882FBE"/>
    <w:rsid w:val="00883334"/>
    <w:rsid w:val="00883900"/>
    <w:rsid w:val="00885CC0"/>
    <w:rsid w:val="0088666D"/>
    <w:rsid w:val="008866CF"/>
    <w:rsid w:val="00887FF4"/>
    <w:rsid w:val="0089017C"/>
    <w:rsid w:val="008908CE"/>
    <w:rsid w:val="008913C0"/>
    <w:rsid w:val="008914AE"/>
    <w:rsid w:val="00891F92"/>
    <w:rsid w:val="0089247D"/>
    <w:rsid w:val="0089267A"/>
    <w:rsid w:val="00892DB0"/>
    <w:rsid w:val="008930D1"/>
    <w:rsid w:val="008934F8"/>
    <w:rsid w:val="008935A2"/>
    <w:rsid w:val="008935BC"/>
    <w:rsid w:val="00893A43"/>
    <w:rsid w:val="00893AA7"/>
    <w:rsid w:val="00894143"/>
    <w:rsid w:val="0089489E"/>
    <w:rsid w:val="00894A90"/>
    <w:rsid w:val="0089567D"/>
    <w:rsid w:val="008958CE"/>
    <w:rsid w:val="00897170"/>
    <w:rsid w:val="00897336"/>
    <w:rsid w:val="008978BE"/>
    <w:rsid w:val="00897B81"/>
    <w:rsid w:val="00897C17"/>
    <w:rsid w:val="008A0B83"/>
    <w:rsid w:val="008A1044"/>
    <w:rsid w:val="008A1054"/>
    <w:rsid w:val="008A1C7D"/>
    <w:rsid w:val="008A1DAA"/>
    <w:rsid w:val="008A2DD1"/>
    <w:rsid w:val="008A2E98"/>
    <w:rsid w:val="008A3238"/>
    <w:rsid w:val="008A35E2"/>
    <w:rsid w:val="008A3B45"/>
    <w:rsid w:val="008A42C7"/>
    <w:rsid w:val="008A4A0B"/>
    <w:rsid w:val="008A4D3D"/>
    <w:rsid w:val="008A5F6D"/>
    <w:rsid w:val="008A776D"/>
    <w:rsid w:val="008B0303"/>
    <w:rsid w:val="008B063C"/>
    <w:rsid w:val="008B084E"/>
    <w:rsid w:val="008B0E48"/>
    <w:rsid w:val="008B28C4"/>
    <w:rsid w:val="008B2927"/>
    <w:rsid w:val="008B2A0D"/>
    <w:rsid w:val="008B2FD1"/>
    <w:rsid w:val="008B3960"/>
    <w:rsid w:val="008B47BC"/>
    <w:rsid w:val="008B68D5"/>
    <w:rsid w:val="008B7343"/>
    <w:rsid w:val="008B771C"/>
    <w:rsid w:val="008B7B59"/>
    <w:rsid w:val="008C06C9"/>
    <w:rsid w:val="008C074C"/>
    <w:rsid w:val="008C0BB6"/>
    <w:rsid w:val="008C18A8"/>
    <w:rsid w:val="008C1E85"/>
    <w:rsid w:val="008C2821"/>
    <w:rsid w:val="008C383A"/>
    <w:rsid w:val="008C43C4"/>
    <w:rsid w:val="008C44CB"/>
    <w:rsid w:val="008C522A"/>
    <w:rsid w:val="008C61D9"/>
    <w:rsid w:val="008C6836"/>
    <w:rsid w:val="008C771C"/>
    <w:rsid w:val="008C7BB0"/>
    <w:rsid w:val="008C7D74"/>
    <w:rsid w:val="008D01F4"/>
    <w:rsid w:val="008D0429"/>
    <w:rsid w:val="008D0E5B"/>
    <w:rsid w:val="008D1A7C"/>
    <w:rsid w:val="008D2524"/>
    <w:rsid w:val="008D380F"/>
    <w:rsid w:val="008D4FAE"/>
    <w:rsid w:val="008D5266"/>
    <w:rsid w:val="008D6FF7"/>
    <w:rsid w:val="008D7200"/>
    <w:rsid w:val="008D7253"/>
    <w:rsid w:val="008D7FE2"/>
    <w:rsid w:val="008E0527"/>
    <w:rsid w:val="008E06E7"/>
    <w:rsid w:val="008E0723"/>
    <w:rsid w:val="008E102F"/>
    <w:rsid w:val="008E26AC"/>
    <w:rsid w:val="008E36CE"/>
    <w:rsid w:val="008E373E"/>
    <w:rsid w:val="008E3BC4"/>
    <w:rsid w:val="008E4292"/>
    <w:rsid w:val="008E4C45"/>
    <w:rsid w:val="008E54D5"/>
    <w:rsid w:val="008E6D07"/>
    <w:rsid w:val="008F080B"/>
    <w:rsid w:val="008F0AA9"/>
    <w:rsid w:val="008F54A2"/>
    <w:rsid w:val="008F5A49"/>
    <w:rsid w:val="008F6154"/>
    <w:rsid w:val="008F7EE1"/>
    <w:rsid w:val="0090084B"/>
    <w:rsid w:val="009014B0"/>
    <w:rsid w:val="00901F97"/>
    <w:rsid w:val="00902570"/>
    <w:rsid w:val="00902B3D"/>
    <w:rsid w:val="00902BD1"/>
    <w:rsid w:val="00902F10"/>
    <w:rsid w:val="00903261"/>
    <w:rsid w:val="00903F17"/>
    <w:rsid w:val="009043E3"/>
    <w:rsid w:val="00904BAA"/>
    <w:rsid w:val="0090560B"/>
    <w:rsid w:val="00905E5E"/>
    <w:rsid w:val="0090611A"/>
    <w:rsid w:val="0090658E"/>
    <w:rsid w:val="00906594"/>
    <w:rsid w:val="009065F1"/>
    <w:rsid w:val="00906A64"/>
    <w:rsid w:val="0090712F"/>
    <w:rsid w:val="00907240"/>
    <w:rsid w:val="00910072"/>
    <w:rsid w:val="009103D7"/>
    <w:rsid w:val="009107E5"/>
    <w:rsid w:val="00911131"/>
    <w:rsid w:val="00911BA6"/>
    <w:rsid w:val="00912C41"/>
    <w:rsid w:val="00912F22"/>
    <w:rsid w:val="00913099"/>
    <w:rsid w:val="009143C9"/>
    <w:rsid w:val="009146DD"/>
    <w:rsid w:val="00914B3A"/>
    <w:rsid w:val="0091505B"/>
    <w:rsid w:val="00916036"/>
    <w:rsid w:val="0091772C"/>
    <w:rsid w:val="0092003E"/>
    <w:rsid w:val="009201E9"/>
    <w:rsid w:val="00920575"/>
    <w:rsid w:val="0092160D"/>
    <w:rsid w:val="00921AFF"/>
    <w:rsid w:val="0092211F"/>
    <w:rsid w:val="0092215A"/>
    <w:rsid w:val="00922257"/>
    <w:rsid w:val="00922A62"/>
    <w:rsid w:val="0092324F"/>
    <w:rsid w:val="0092472B"/>
    <w:rsid w:val="0092501F"/>
    <w:rsid w:val="009250FF"/>
    <w:rsid w:val="00926961"/>
    <w:rsid w:val="0092770F"/>
    <w:rsid w:val="009321AB"/>
    <w:rsid w:val="00932425"/>
    <w:rsid w:val="0093315F"/>
    <w:rsid w:val="0093324E"/>
    <w:rsid w:val="009335D0"/>
    <w:rsid w:val="00933DE9"/>
    <w:rsid w:val="00934B5F"/>
    <w:rsid w:val="009351F2"/>
    <w:rsid w:val="0093648C"/>
    <w:rsid w:val="00937A91"/>
    <w:rsid w:val="00937D8E"/>
    <w:rsid w:val="00937D8F"/>
    <w:rsid w:val="00940648"/>
    <w:rsid w:val="0094074E"/>
    <w:rsid w:val="0094147C"/>
    <w:rsid w:val="00942597"/>
    <w:rsid w:val="00944017"/>
    <w:rsid w:val="00945DAB"/>
    <w:rsid w:val="009502FF"/>
    <w:rsid w:val="009505D6"/>
    <w:rsid w:val="009508DB"/>
    <w:rsid w:val="00950A1A"/>
    <w:rsid w:val="00950EAC"/>
    <w:rsid w:val="00951920"/>
    <w:rsid w:val="0095287E"/>
    <w:rsid w:val="00953291"/>
    <w:rsid w:val="0095371F"/>
    <w:rsid w:val="00953A09"/>
    <w:rsid w:val="00953EBB"/>
    <w:rsid w:val="0095417C"/>
    <w:rsid w:val="009548A7"/>
    <w:rsid w:val="00954D63"/>
    <w:rsid w:val="009565C6"/>
    <w:rsid w:val="00957D4A"/>
    <w:rsid w:val="00960F77"/>
    <w:rsid w:val="009610A4"/>
    <w:rsid w:val="0096156F"/>
    <w:rsid w:val="00961B76"/>
    <w:rsid w:val="00961D42"/>
    <w:rsid w:val="00961F08"/>
    <w:rsid w:val="00962A2F"/>
    <w:rsid w:val="00962BB7"/>
    <w:rsid w:val="00962DDA"/>
    <w:rsid w:val="00962E1D"/>
    <w:rsid w:val="00963AC4"/>
    <w:rsid w:val="009642AB"/>
    <w:rsid w:val="00964D6F"/>
    <w:rsid w:val="00964DE8"/>
    <w:rsid w:val="009656A3"/>
    <w:rsid w:val="009660E1"/>
    <w:rsid w:val="00966106"/>
    <w:rsid w:val="00967149"/>
    <w:rsid w:val="00970C91"/>
    <w:rsid w:val="009713BE"/>
    <w:rsid w:val="009719C3"/>
    <w:rsid w:val="00973C2B"/>
    <w:rsid w:val="00973C53"/>
    <w:rsid w:val="00973D5A"/>
    <w:rsid w:val="00973ECA"/>
    <w:rsid w:val="00974319"/>
    <w:rsid w:val="00974D64"/>
    <w:rsid w:val="00976E6A"/>
    <w:rsid w:val="00977B29"/>
    <w:rsid w:val="00980EDA"/>
    <w:rsid w:val="00981999"/>
    <w:rsid w:val="00982832"/>
    <w:rsid w:val="00983151"/>
    <w:rsid w:val="00983538"/>
    <w:rsid w:val="00984159"/>
    <w:rsid w:val="0098441C"/>
    <w:rsid w:val="0098448E"/>
    <w:rsid w:val="00984758"/>
    <w:rsid w:val="00984840"/>
    <w:rsid w:val="00984E78"/>
    <w:rsid w:val="00984F4C"/>
    <w:rsid w:val="009862E8"/>
    <w:rsid w:val="00986AC5"/>
    <w:rsid w:val="00986D4A"/>
    <w:rsid w:val="00986E34"/>
    <w:rsid w:val="0099092E"/>
    <w:rsid w:val="00991523"/>
    <w:rsid w:val="00991581"/>
    <w:rsid w:val="009916BF"/>
    <w:rsid w:val="009916DF"/>
    <w:rsid w:val="00991CA5"/>
    <w:rsid w:val="009932E8"/>
    <w:rsid w:val="0099389D"/>
    <w:rsid w:val="00994843"/>
    <w:rsid w:val="00994CAF"/>
    <w:rsid w:val="00994D0A"/>
    <w:rsid w:val="00994D24"/>
    <w:rsid w:val="00994F60"/>
    <w:rsid w:val="00995E4E"/>
    <w:rsid w:val="009973B8"/>
    <w:rsid w:val="00997AD8"/>
    <w:rsid w:val="009A0109"/>
    <w:rsid w:val="009A0239"/>
    <w:rsid w:val="009A0261"/>
    <w:rsid w:val="009A1AD4"/>
    <w:rsid w:val="009A1C9F"/>
    <w:rsid w:val="009A1E1F"/>
    <w:rsid w:val="009A2129"/>
    <w:rsid w:val="009A2974"/>
    <w:rsid w:val="009A2C5E"/>
    <w:rsid w:val="009A3CE2"/>
    <w:rsid w:val="009A41AD"/>
    <w:rsid w:val="009A41F0"/>
    <w:rsid w:val="009A487F"/>
    <w:rsid w:val="009A4967"/>
    <w:rsid w:val="009A4E2C"/>
    <w:rsid w:val="009A56C9"/>
    <w:rsid w:val="009A615A"/>
    <w:rsid w:val="009A6447"/>
    <w:rsid w:val="009A6586"/>
    <w:rsid w:val="009A6BA5"/>
    <w:rsid w:val="009A7DB9"/>
    <w:rsid w:val="009B027C"/>
    <w:rsid w:val="009B0B75"/>
    <w:rsid w:val="009B1E67"/>
    <w:rsid w:val="009B2347"/>
    <w:rsid w:val="009B320B"/>
    <w:rsid w:val="009B32C3"/>
    <w:rsid w:val="009B3AFD"/>
    <w:rsid w:val="009B44E2"/>
    <w:rsid w:val="009B49FB"/>
    <w:rsid w:val="009B4E10"/>
    <w:rsid w:val="009B6640"/>
    <w:rsid w:val="009B7514"/>
    <w:rsid w:val="009C18A7"/>
    <w:rsid w:val="009C1F1A"/>
    <w:rsid w:val="009C3DF1"/>
    <w:rsid w:val="009C4652"/>
    <w:rsid w:val="009C4AA8"/>
    <w:rsid w:val="009C53DE"/>
    <w:rsid w:val="009C6249"/>
    <w:rsid w:val="009C65A4"/>
    <w:rsid w:val="009C76D0"/>
    <w:rsid w:val="009D036F"/>
    <w:rsid w:val="009D09F1"/>
    <w:rsid w:val="009D10A9"/>
    <w:rsid w:val="009D1AEA"/>
    <w:rsid w:val="009D31B3"/>
    <w:rsid w:val="009D3229"/>
    <w:rsid w:val="009D335B"/>
    <w:rsid w:val="009D35FC"/>
    <w:rsid w:val="009D5A6F"/>
    <w:rsid w:val="009D74EE"/>
    <w:rsid w:val="009D761D"/>
    <w:rsid w:val="009D79C7"/>
    <w:rsid w:val="009D7EFF"/>
    <w:rsid w:val="009E04B5"/>
    <w:rsid w:val="009E11EB"/>
    <w:rsid w:val="009E2188"/>
    <w:rsid w:val="009E2E49"/>
    <w:rsid w:val="009E3401"/>
    <w:rsid w:val="009E3C67"/>
    <w:rsid w:val="009E4C4B"/>
    <w:rsid w:val="009E4DD4"/>
    <w:rsid w:val="009E4E6A"/>
    <w:rsid w:val="009E5857"/>
    <w:rsid w:val="009E610C"/>
    <w:rsid w:val="009E6134"/>
    <w:rsid w:val="009E7705"/>
    <w:rsid w:val="009E7C67"/>
    <w:rsid w:val="009F0369"/>
    <w:rsid w:val="009F0380"/>
    <w:rsid w:val="009F2543"/>
    <w:rsid w:val="009F3A7F"/>
    <w:rsid w:val="009F3D35"/>
    <w:rsid w:val="009F3EF2"/>
    <w:rsid w:val="009F3F24"/>
    <w:rsid w:val="009F3F69"/>
    <w:rsid w:val="009F481D"/>
    <w:rsid w:val="009F7231"/>
    <w:rsid w:val="009F7948"/>
    <w:rsid w:val="00A0009B"/>
    <w:rsid w:val="00A00111"/>
    <w:rsid w:val="00A0082B"/>
    <w:rsid w:val="00A00D2B"/>
    <w:rsid w:val="00A00EDC"/>
    <w:rsid w:val="00A029CB"/>
    <w:rsid w:val="00A03ED4"/>
    <w:rsid w:val="00A0421A"/>
    <w:rsid w:val="00A0425B"/>
    <w:rsid w:val="00A0575E"/>
    <w:rsid w:val="00A05EEE"/>
    <w:rsid w:val="00A06064"/>
    <w:rsid w:val="00A10328"/>
    <w:rsid w:val="00A10385"/>
    <w:rsid w:val="00A106BB"/>
    <w:rsid w:val="00A10DC5"/>
    <w:rsid w:val="00A110CB"/>
    <w:rsid w:val="00A1166B"/>
    <w:rsid w:val="00A1183D"/>
    <w:rsid w:val="00A11EB0"/>
    <w:rsid w:val="00A120FD"/>
    <w:rsid w:val="00A12823"/>
    <w:rsid w:val="00A12D3C"/>
    <w:rsid w:val="00A1383B"/>
    <w:rsid w:val="00A14148"/>
    <w:rsid w:val="00A14268"/>
    <w:rsid w:val="00A14A62"/>
    <w:rsid w:val="00A15B9E"/>
    <w:rsid w:val="00A161D9"/>
    <w:rsid w:val="00A1674C"/>
    <w:rsid w:val="00A16804"/>
    <w:rsid w:val="00A17C58"/>
    <w:rsid w:val="00A2033A"/>
    <w:rsid w:val="00A2051D"/>
    <w:rsid w:val="00A20E99"/>
    <w:rsid w:val="00A210B7"/>
    <w:rsid w:val="00A21BD3"/>
    <w:rsid w:val="00A2214D"/>
    <w:rsid w:val="00A2222D"/>
    <w:rsid w:val="00A22BD1"/>
    <w:rsid w:val="00A23177"/>
    <w:rsid w:val="00A23753"/>
    <w:rsid w:val="00A23A1A"/>
    <w:rsid w:val="00A2417D"/>
    <w:rsid w:val="00A24525"/>
    <w:rsid w:val="00A24F91"/>
    <w:rsid w:val="00A271BA"/>
    <w:rsid w:val="00A273EB"/>
    <w:rsid w:val="00A30BED"/>
    <w:rsid w:val="00A30ED0"/>
    <w:rsid w:val="00A3162F"/>
    <w:rsid w:val="00A31B59"/>
    <w:rsid w:val="00A3232C"/>
    <w:rsid w:val="00A323F0"/>
    <w:rsid w:val="00A332EC"/>
    <w:rsid w:val="00A33927"/>
    <w:rsid w:val="00A33DC1"/>
    <w:rsid w:val="00A34CB3"/>
    <w:rsid w:val="00A357BE"/>
    <w:rsid w:val="00A3592A"/>
    <w:rsid w:val="00A35C0E"/>
    <w:rsid w:val="00A368DC"/>
    <w:rsid w:val="00A37000"/>
    <w:rsid w:val="00A40BCA"/>
    <w:rsid w:val="00A40EAB"/>
    <w:rsid w:val="00A4100D"/>
    <w:rsid w:val="00A419C5"/>
    <w:rsid w:val="00A41C9A"/>
    <w:rsid w:val="00A430BB"/>
    <w:rsid w:val="00A43367"/>
    <w:rsid w:val="00A43F81"/>
    <w:rsid w:val="00A4456E"/>
    <w:rsid w:val="00A45446"/>
    <w:rsid w:val="00A45C25"/>
    <w:rsid w:val="00A46856"/>
    <w:rsid w:val="00A472F2"/>
    <w:rsid w:val="00A47725"/>
    <w:rsid w:val="00A4785C"/>
    <w:rsid w:val="00A5035B"/>
    <w:rsid w:val="00A50EE4"/>
    <w:rsid w:val="00A516F2"/>
    <w:rsid w:val="00A51710"/>
    <w:rsid w:val="00A51F63"/>
    <w:rsid w:val="00A53227"/>
    <w:rsid w:val="00A54FC6"/>
    <w:rsid w:val="00A55861"/>
    <w:rsid w:val="00A56A5A"/>
    <w:rsid w:val="00A57FB3"/>
    <w:rsid w:val="00A60042"/>
    <w:rsid w:val="00A6076D"/>
    <w:rsid w:val="00A61AC7"/>
    <w:rsid w:val="00A61F8F"/>
    <w:rsid w:val="00A62700"/>
    <w:rsid w:val="00A631AB"/>
    <w:rsid w:val="00A64BDA"/>
    <w:rsid w:val="00A65610"/>
    <w:rsid w:val="00A65674"/>
    <w:rsid w:val="00A65F39"/>
    <w:rsid w:val="00A67E07"/>
    <w:rsid w:val="00A70702"/>
    <w:rsid w:val="00A709A9"/>
    <w:rsid w:val="00A70A90"/>
    <w:rsid w:val="00A718C7"/>
    <w:rsid w:val="00A75232"/>
    <w:rsid w:val="00A7541B"/>
    <w:rsid w:val="00A75488"/>
    <w:rsid w:val="00A75FCF"/>
    <w:rsid w:val="00A76124"/>
    <w:rsid w:val="00A76E71"/>
    <w:rsid w:val="00A811B6"/>
    <w:rsid w:val="00A8141A"/>
    <w:rsid w:val="00A81709"/>
    <w:rsid w:val="00A81F7E"/>
    <w:rsid w:val="00A8213F"/>
    <w:rsid w:val="00A82688"/>
    <w:rsid w:val="00A827AC"/>
    <w:rsid w:val="00A82C55"/>
    <w:rsid w:val="00A8381E"/>
    <w:rsid w:val="00A8393A"/>
    <w:rsid w:val="00A83E35"/>
    <w:rsid w:val="00A84B53"/>
    <w:rsid w:val="00A84FC4"/>
    <w:rsid w:val="00A85172"/>
    <w:rsid w:val="00A85640"/>
    <w:rsid w:val="00A858B4"/>
    <w:rsid w:val="00A85B9D"/>
    <w:rsid w:val="00A86EB3"/>
    <w:rsid w:val="00A87422"/>
    <w:rsid w:val="00A8745C"/>
    <w:rsid w:val="00A87581"/>
    <w:rsid w:val="00A877C2"/>
    <w:rsid w:val="00A87BFB"/>
    <w:rsid w:val="00A87C1F"/>
    <w:rsid w:val="00A87C7F"/>
    <w:rsid w:val="00A90001"/>
    <w:rsid w:val="00A90605"/>
    <w:rsid w:val="00A90CFF"/>
    <w:rsid w:val="00A91374"/>
    <w:rsid w:val="00A93E73"/>
    <w:rsid w:val="00A93F2C"/>
    <w:rsid w:val="00A940CC"/>
    <w:rsid w:val="00A940D0"/>
    <w:rsid w:val="00A94C95"/>
    <w:rsid w:val="00A95B34"/>
    <w:rsid w:val="00A95E4E"/>
    <w:rsid w:val="00AA0032"/>
    <w:rsid w:val="00AA0131"/>
    <w:rsid w:val="00AA0C82"/>
    <w:rsid w:val="00AA0E68"/>
    <w:rsid w:val="00AA0FB3"/>
    <w:rsid w:val="00AA2654"/>
    <w:rsid w:val="00AA273E"/>
    <w:rsid w:val="00AA2E40"/>
    <w:rsid w:val="00AA31D2"/>
    <w:rsid w:val="00AA351D"/>
    <w:rsid w:val="00AA4260"/>
    <w:rsid w:val="00AA4921"/>
    <w:rsid w:val="00AA4984"/>
    <w:rsid w:val="00AA4BDB"/>
    <w:rsid w:val="00AA588E"/>
    <w:rsid w:val="00AA5A2B"/>
    <w:rsid w:val="00AA5C64"/>
    <w:rsid w:val="00AA655C"/>
    <w:rsid w:val="00AA6FFE"/>
    <w:rsid w:val="00AB00A3"/>
    <w:rsid w:val="00AB0A76"/>
    <w:rsid w:val="00AB10C5"/>
    <w:rsid w:val="00AB14DE"/>
    <w:rsid w:val="00AB1D97"/>
    <w:rsid w:val="00AB285A"/>
    <w:rsid w:val="00AB32E0"/>
    <w:rsid w:val="00AB35D1"/>
    <w:rsid w:val="00AB4604"/>
    <w:rsid w:val="00AB48A3"/>
    <w:rsid w:val="00AB50C5"/>
    <w:rsid w:val="00AB5139"/>
    <w:rsid w:val="00AB5C7E"/>
    <w:rsid w:val="00AB7992"/>
    <w:rsid w:val="00AB7EE7"/>
    <w:rsid w:val="00AC00B4"/>
    <w:rsid w:val="00AC0377"/>
    <w:rsid w:val="00AC0624"/>
    <w:rsid w:val="00AC0B9C"/>
    <w:rsid w:val="00AC17A7"/>
    <w:rsid w:val="00AC2833"/>
    <w:rsid w:val="00AC4675"/>
    <w:rsid w:val="00AC4C0F"/>
    <w:rsid w:val="00AC5E0E"/>
    <w:rsid w:val="00AC6473"/>
    <w:rsid w:val="00AC6D75"/>
    <w:rsid w:val="00AC7A8C"/>
    <w:rsid w:val="00AC7B4E"/>
    <w:rsid w:val="00AD01A6"/>
    <w:rsid w:val="00AD0727"/>
    <w:rsid w:val="00AD1DF5"/>
    <w:rsid w:val="00AD1FE8"/>
    <w:rsid w:val="00AD20AD"/>
    <w:rsid w:val="00AD35D2"/>
    <w:rsid w:val="00AD3958"/>
    <w:rsid w:val="00AD4122"/>
    <w:rsid w:val="00AD46A2"/>
    <w:rsid w:val="00AD5248"/>
    <w:rsid w:val="00AD52B9"/>
    <w:rsid w:val="00AD5374"/>
    <w:rsid w:val="00AD540E"/>
    <w:rsid w:val="00AD5C55"/>
    <w:rsid w:val="00AD6790"/>
    <w:rsid w:val="00AE1164"/>
    <w:rsid w:val="00AE1BD4"/>
    <w:rsid w:val="00AE2136"/>
    <w:rsid w:val="00AE2F6E"/>
    <w:rsid w:val="00AE33F6"/>
    <w:rsid w:val="00AE4984"/>
    <w:rsid w:val="00AE4B9E"/>
    <w:rsid w:val="00AE56AC"/>
    <w:rsid w:val="00AE6133"/>
    <w:rsid w:val="00AE6AFE"/>
    <w:rsid w:val="00AE7843"/>
    <w:rsid w:val="00AE7A85"/>
    <w:rsid w:val="00AE7BE9"/>
    <w:rsid w:val="00AF0501"/>
    <w:rsid w:val="00AF1306"/>
    <w:rsid w:val="00AF207F"/>
    <w:rsid w:val="00AF20AB"/>
    <w:rsid w:val="00AF25B4"/>
    <w:rsid w:val="00AF37BA"/>
    <w:rsid w:val="00AF3D31"/>
    <w:rsid w:val="00AF438F"/>
    <w:rsid w:val="00AF47C8"/>
    <w:rsid w:val="00AF4E3D"/>
    <w:rsid w:val="00AF54A5"/>
    <w:rsid w:val="00AF5DB5"/>
    <w:rsid w:val="00AF6038"/>
    <w:rsid w:val="00AF67AB"/>
    <w:rsid w:val="00AF6C16"/>
    <w:rsid w:val="00AF7CAA"/>
    <w:rsid w:val="00B01CCB"/>
    <w:rsid w:val="00B03C77"/>
    <w:rsid w:val="00B04325"/>
    <w:rsid w:val="00B04933"/>
    <w:rsid w:val="00B04CED"/>
    <w:rsid w:val="00B0605C"/>
    <w:rsid w:val="00B06BD5"/>
    <w:rsid w:val="00B07030"/>
    <w:rsid w:val="00B0745A"/>
    <w:rsid w:val="00B10184"/>
    <w:rsid w:val="00B10589"/>
    <w:rsid w:val="00B109AD"/>
    <w:rsid w:val="00B114B7"/>
    <w:rsid w:val="00B11EF2"/>
    <w:rsid w:val="00B13F6B"/>
    <w:rsid w:val="00B14134"/>
    <w:rsid w:val="00B14292"/>
    <w:rsid w:val="00B16883"/>
    <w:rsid w:val="00B17302"/>
    <w:rsid w:val="00B17A85"/>
    <w:rsid w:val="00B17ECD"/>
    <w:rsid w:val="00B2048D"/>
    <w:rsid w:val="00B20F00"/>
    <w:rsid w:val="00B212C2"/>
    <w:rsid w:val="00B22055"/>
    <w:rsid w:val="00B22523"/>
    <w:rsid w:val="00B2324A"/>
    <w:rsid w:val="00B23310"/>
    <w:rsid w:val="00B237C5"/>
    <w:rsid w:val="00B2527F"/>
    <w:rsid w:val="00B25593"/>
    <w:rsid w:val="00B25684"/>
    <w:rsid w:val="00B25770"/>
    <w:rsid w:val="00B2579B"/>
    <w:rsid w:val="00B25B2F"/>
    <w:rsid w:val="00B25D29"/>
    <w:rsid w:val="00B25EFA"/>
    <w:rsid w:val="00B26C1E"/>
    <w:rsid w:val="00B31384"/>
    <w:rsid w:val="00B31B02"/>
    <w:rsid w:val="00B32CF2"/>
    <w:rsid w:val="00B33C70"/>
    <w:rsid w:val="00B33CAE"/>
    <w:rsid w:val="00B343D6"/>
    <w:rsid w:val="00B35A28"/>
    <w:rsid w:val="00B36CD2"/>
    <w:rsid w:val="00B36D6A"/>
    <w:rsid w:val="00B36E1B"/>
    <w:rsid w:val="00B37225"/>
    <w:rsid w:val="00B418EA"/>
    <w:rsid w:val="00B41DF8"/>
    <w:rsid w:val="00B4238C"/>
    <w:rsid w:val="00B42AAC"/>
    <w:rsid w:val="00B43DA4"/>
    <w:rsid w:val="00B4494D"/>
    <w:rsid w:val="00B44BD7"/>
    <w:rsid w:val="00B44D27"/>
    <w:rsid w:val="00B45A5D"/>
    <w:rsid w:val="00B468AB"/>
    <w:rsid w:val="00B46960"/>
    <w:rsid w:val="00B46D0D"/>
    <w:rsid w:val="00B470B8"/>
    <w:rsid w:val="00B47C02"/>
    <w:rsid w:val="00B47DA0"/>
    <w:rsid w:val="00B5110E"/>
    <w:rsid w:val="00B51FA9"/>
    <w:rsid w:val="00B51FDA"/>
    <w:rsid w:val="00B52229"/>
    <w:rsid w:val="00B52C6F"/>
    <w:rsid w:val="00B53635"/>
    <w:rsid w:val="00B53700"/>
    <w:rsid w:val="00B53C90"/>
    <w:rsid w:val="00B541A8"/>
    <w:rsid w:val="00B5462A"/>
    <w:rsid w:val="00B54684"/>
    <w:rsid w:val="00B54D5D"/>
    <w:rsid w:val="00B55501"/>
    <w:rsid w:val="00B55A2D"/>
    <w:rsid w:val="00B564A1"/>
    <w:rsid w:val="00B56610"/>
    <w:rsid w:val="00B56CA6"/>
    <w:rsid w:val="00B57214"/>
    <w:rsid w:val="00B57F49"/>
    <w:rsid w:val="00B60354"/>
    <w:rsid w:val="00B60EE8"/>
    <w:rsid w:val="00B610AA"/>
    <w:rsid w:val="00B6211B"/>
    <w:rsid w:val="00B62724"/>
    <w:rsid w:val="00B6282D"/>
    <w:rsid w:val="00B62ACC"/>
    <w:rsid w:val="00B6301F"/>
    <w:rsid w:val="00B6303E"/>
    <w:rsid w:val="00B64051"/>
    <w:rsid w:val="00B64D07"/>
    <w:rsid w:val="00B664D1"/>
    <w:rsid w:val="00B66982"/>
    <w:rsid w:val="00B675A0"/>
    <w:rsid w:val="00B70AFA"/>
    <w:rsid w:val="00B70D2D"/>
    <w:rsid w:val="00B70F90"/>
    <w:rsid w:val="00B71366"/>
    <w:rsid w:val="00B72055"/>
    <w:rsid w:val="00B72EE1"/>
    <w:rsid w:val="00B7457B"/>
    <w:rsid w:val="00B74E86"/>
    <w:rsid w:val="00B75C14"/>
    <w:rsid w:val="00B76BD4"/>
    <w:rsid w:val="00B76D14"/>
    <w:rsid w:val="00B76D1F"/>
    <w:rsid w:val="00B771F9"/>
    <w:rsid w:val="00B8006B"/>
    <w:rsid w:val="00B803BE"/>
    <w:rsid w:val="00B805AF"/>
    <w:rsid w:val="00B80B3E"/>
    <w:rsid w:val="00B81479"/>
    <w:rsid w:val="00B82ADA"/>
    <w:rsid w:val="00B83342"/>
    <w:rsid w:val="00B83934"/>
    <w:rsid w:val="00B83BA7"/>
    <w:rsid w:val="00B83FAC"/>
    <w:rsid w:val="00B8482E"/>
    <w:rsid w:val="00B85231"/>
    <w:rsid w:val="00B853BD"/>
    <w:rsid w:val="00B85EC2"/>
    <w:rsid w:val="00B9106F"/>
    <w:rsid w:val="00B91251"/>
    <w:rsid w:val="00B919D5"/>
    <w:rsid w:val="00B92328"/>
    <w:rsid w:val="00B92724"/>
    <w:rsid w:val="00B92E3B"/>
    <w:rsid w:val="00B932EA"/>
    <w:rsid w:val="00B93611"/>
    <w:rsid w:val="00B9372B"/>
    <w:rsid w:val="00B9405A"/>
    <w:rsid w:val="00B94AEE"/>
    <w:rsid w:val="00B94C8B"/>
    <w:rsid w:val="00B9577B"/>
    <w:rsid w:val="00B9674E"/>
    <w:rsid w:val="00B96DD0"/>
    <w:rsid w:val="00B973EC"/>
    <w:rsid w:val="00B976B1"/>
    <w:rsid w:val="00BA00F5"/>
    <w:rsid w:val="00BA0182"/>
    <w:rsid w:val="00BA13B3"/>
    <w:rsid w:val="00BA18AD"/>
    <w:rsid w:val="00BA24DB"/>
    <w:rsid w:val="00BA2D80"/>
    <w:rsid w:val="00BA3A4A"/>
    <w:rsid w:val="00BA42CC"/>
    <w:rsid w:val="00BA4489"/>
    <w:rsid w:val="00BA5012"/>
    <w:rsid w:val="00BA50B1"/>
    <w:rsid w:val="00BA58A0"/>
    <w:rsid w:val="00BA5F23"/>
    <w:rsid w:val="00BA6EDA"/>
    <w:rsid w:val="00BA7396"/>
    <w:rsid w:val="00BA74BF"/>
    <w:rsid w:val="00BA7BA5"/>
    <w:rsid w:val="00BA7BF8"/>
    <w:rsid w:val="00BB0597"/>
    <w:rsid w:val="00BB0D81"/>
    <w:rsid w:val="00BB1133"/>
    <w:rsid w:val="00BB19C6"/>
    <w:rsid w:val="00BB21EB"/>
    <w:rsid w:val="00BB2506"/>
    <w:rsid w:val="00BB3283"/>
    <w:rsid w:val="00BB3B87"/>
    <w:rsid w:val="00BB3C37"/>
    <w:rsid w:val="00BB3D77"/>
    <w:rsid w:val="00BB453E"/>
    <w:rsid w:val="00BB5AE4"/>
    <w:rsid w:val="00BB609D"/>
    <w:rsid w:val="00BB6410"/>
    <w:rsid w:val="00BB6C47"/>
    <w:rsid w:val="00BB6ED7"/>
    <w:rsid w:val="00BB7515"/>
    <w:rsid w:val="00BB7D82"/>
    <w:rsid w:val="00BB7EF6"/>
    <w:rsid w:val="00BC04AC"/>
    <w:rsid w:val="00BC06C8"/>
    <w:rsid w:val="00BC0D02"/>
    <w:rsid w:val="00BC2487"/>
    <w:rsid w:val="00BC3141"/>
    <w:rsid w:val="00BC316C"/>
    <w:rsid w:val="00BC33BC"/>
    <w:rsid w:val="00BC356F"/>
    <w:rsid w:val="00BC36F9"/>
    <w:rsid w:val="00BC415D"/>
    <w:rsid w:val="00BC4BA8"/>
    <w:rsid w:val="00BC5584"/>
    <w:rsid w:val="00BC5F88"/>
    <w:rsid w:val="00BC72D2"/>
    <w:rsid w:val="00BC732E"/>
    <w:rsid w:val="00BC75DB"/>
    <w:rsid w:val="00BC7963"/>
    <w:rsid w:val="00BC79DC"/>
    <w:rsid w:val="00BD0289"/>
    <w:rsid w:val="00BD06F3"/>
    <w:rsid w:val="00BD1803"/>
    <w:rsid w:val="00BD1CA4"/>
    <w:rsid w:val="00BD22D7"/>
    <w:rsid w:val="00BD27D6"/>
    <w:rsid w:val="00BD2938"/>
    <w:rsid w:val="00BD2F9A"/>
    <w:rsid w:val="00BD31E1"/>
    <w:rsid w:val="00BD4206"/>
    <w:rsid w:val="00BD456C"/>
    <w:rsid w:val="00BD4910"/>
    <w:rsid w:val="00BD4B54"/>
    <w:rsid w:val="00BD4C1A"/>
    <w:rsid w:val="00BD50CE"/>
    <w:rsid w:val="00BD5588"/>
    <w:rsid w:val="00BD5773"/>
    <w:rsid w:val="00BD7545"/>
    <w:rsid w:val="00BE018C"/>
    <w:rsid w:val="00BE0421"/>
    <w:rsid w:val="00BE0746"/>
    <w:rsid w:val="00BE120B"/>
    <w:rsid w:val="00BE18CD"/>
    <w:rsid w:val="00BE2061"/>
    <w:rsid w:val="00BE2CB5"/>
    <w:rsid w:val="00BE316F"/>
    <w:rsid w:val="00BE4E46"/>
    <w:rsid w:val="00BE5183"/>
    <w:rsid w:val="00BE53D4"/>
    <w:rsid w:val="00BE5785"/>
    <w:rsid w:val="00BE5C02"/>
    <w:rsid w:val="00BE6876"/>
    <w:rsid w:val="00BE69D0"/>
    <w:rsid w:val="00BE6BA2"/>
    <w:rsid w:val="00BE7711"/>
    <w:rsid w:val="00BE7AFA"/>
    <w:rsid w:val="00BF0083"/>
    <w:rsid w:val="00BF0337"/>
    <w:rsid w:val="00BF0380"/>
    <w:rsid w:val="00BF0BC5"/>
    <w:rsid w:val="00BF0EF8"/>
    <w:rsid w:val="00BF1BA8"/>
    <w:rsid w:val="00BF22B4"/>
    <w:rsid w:val="00BF3CCE"/>
    <w:rsid w:val="00BF45AF"/>
    <w:rsid w:val="00BF587F"/>
    <w:rsid w:val="00BF5DA7"/>
    <w:rsid w:val="00BF6B60"/>
    <w:rsid w:val="00BF6BB2"/>
    <w:rsid w:val="00C0059D"/>
    <w:rsid w:val="00C00C94"/>
    <w:rsid w:val="00C010F7"/>
    <w:rsid w:val="00C01483"/>
    <w:rsid w:val="00C01635"/>
    <w:rsid w:val="00C01AE9"/>
    <w:rsid w:val="00C0235B"/>
    <w:rsid w:val="00C02CC6"/>
    <w:rsid w:val="00C03E86"/>
    <w:rsid w:val="00C0435A"/>
    <w:rsid w:val="00C04CB9"/>
    <w:rsid w:val="00C0501D"/>
    <w:rsid w:val="00C0539E"/>
    <w:rsid w:val="00C05943"/>
    <w:rsid w:val="00C06343"/>
    <w:rsid w:val="00C07082"/>
    <w:rsid w:val="00C07D95"/>
    <w:rsid w:val="00C1068E"/>
    <w:rsid w:val="00C1173B"/>
    <w:rsid w:val="00C117D5"/>
    <w:rsid w:val="00C119D8"/>
    <w:rsid w:val="00C1239C"/>
    <w:rsid w:val="00C126B1"/>
    <w:rsid w:val="00C12701"/>
    <w:rsid w:val="00C12ECF"/>
    <w:rsid w:val="00C13410"/>
    <w:rsid w:val="00C13F49"/>
    <w:rsid w:val="00C14AB8"/>
    <w:rsid w:val="00C16B4F"/>
    <w:rsid w:val="00C16DD2"/>
    <w:rsid w:val="00C16E4F"/>
    <w:rsid w:val="00C1703A"/>
    <w:rsid w:val="00C17844"/>
    <w:rsid w:val="00C20296"/>
    <w:rsid w:val="00C20AA2"/>
    <w:rsid w:val="00C20CBF"/>
    <w:rsid w:val="00C218A7"/>
    <w:rsid w:val="00C21DF3"/>
    <w:rsid w:val="00C2258B"/>
    <w:rsid w:val="00C228F9"/>
    <w:rsid w:val="00C2298B"/>
    <w:rsid w:val="00C22DFC"/>
    <w:rsid w:val="00C2376C"/>
    <w:rsid w:val="00C24177"/>
    <w:rsid w:val="00C253F1"/>
    <w:rsid w:val="00C26BEA"/>
    <w:rsid w:val="00C27055"/>
    <w:rsid w:val="00C305DF"/>
    <w:rsid w:val="00C30B81"/>
    <w:rsid w:val="00C30CF0"/>
    <w:rsid w:val="00C312F0"/>
    <w:rsid w:val="00C31A01"/>
    <w:rsid w:val="00C329F5"/>
    <w:rsid w:val="00C330E9"/>
    <w:rsid w:val="00C33E1E"/>
    <w:rsid w:val="00C34471"/>
    <w:rsid w:val="00C34808"/>
    <w:rsid w:val="00C34881"/>
    <w:rsid w:val="00C34913"/>
    <w:rsid w:val="00C34C32"/>
    <w:rsid w:val="00C3522A"/>
    <w:rsid w:val="00C35504"/>
    <w:rsid w:val="00C35B9F"/>
    <w:rsid w:val="00C35F9C"/>
    <w:rsid w:val="00C3636C"/>
    <w:rsid w:val="00C3737A"/>
    <w:rsid w:val="00C37892"/>
    <w:rsid w:val="00C3796D"/>
    <w:rsid w:val="00C40419"/>
    <w:rsid w:val="00C40589"/>
    <w:rsid w:val="00C40BC1"/>
    <w:rsid w:val="00C40E9C"/>
    <w:rsid w:val="00C41814"/>
    <w:rsid w:val="00C41A1F"/>
    <w:rsid w:val="00C42393"/>
    <w:rsid w:val="00C42AF1"/>
    <w:rsid w:val="00C433C5"/>
    <w:rsid w:val="00C43D09"/>
    <w:rsid w:val="00C452D7"/>
    <w:rsid w:val="00C45F98"/>
    <w:rsid w:val="00C462F3"/>
    <w:rsid w:val="00C464C3"/>
    <w:rsid w:val="00C46845"/>
    <w:rsid w:val="00C473EE"/>
    <w:rsid w:val="00C477C4"/>
    <w:rsid w:val="00C479F0"/>
    <w:rsid w:val="00C47D02"/>
    <w:rsid w:val="00C50705"/>
    <w:rsid w:val="00C50E35"/>
    <w:rsid w:val="00C50FA7"/>
    <w:rsid w:val="00C519D2"/>
    <w:rsid w:val="00C51BB2"/>
    <w:rsid w:val="00C51EAB"/>
    <w:rsid w:val="00C52C97"/>
    <w:rsid w:val="00C53866"/>
    <w:rsid w:val="00C5473D"/>
    <w:rsid w:val="00C54AC9"/>
    <w:rsid w:val="00C553DC"/>
    <w:rsid w:val="00C56011"/>
    <w:rsid w:val="00C56999"/>
    <w:rsid w:val="00C56C3E"/>
    <w:rsid w:val="00C56F9A"/>
    <w:rsid w:val="00C600EF"/>
    <w:rsid w:val="00C60939"/>
    <w:rsid w:val="00C613A1"/>
    <w:rsid w:val="00C61BD6"/>
    <w:rsid w:val="00C61C2A"/>
    <w:rsid w:val="00C63508"/>
    <w:rsid w:val="00C646ED"/>
    <w:rsid w:val="00C64E6F"/>
    <w:rsid w:val="00C64F99"/>
    <w:rsid w:val="00C654C5"/>
    <w:rsid w:val="00C658C8"/>
    <w:rsid w:val="00C658D5"/>
    <w:rsid w:val="00C67938"/>
    <w:rsid w:val="00C67E1F"/>
    <w:rsid w:val="00C7042B"/>
    <w:rsid w:val="00C705B8"/>
    <w:rsid w:val="00C70C7D"/>
    <w:rsid w:val="00C72780"/>
    <w:rsid w:val="00C72E18"/>
    <w:rsid w:val="00C735E6"/>
    <w:rsid w:val="00C7363B"/>
    <w:rsid w:val="00C73DF1"/>
    <w:rsid w:val="00C73E32"/>
    <w:rsid w:val="00C73EAD"/>
    <w:rsid w:val="00C7493D"/>
    <w:rsid w:val="00C75197"/>
    <w:rsid w:val="00C7560F"/>
    <w:rsid w:val="00C75F71"/>
    <w:rsid w:val="00C770FF"/>
    <w:rsid w:val="00C77959"/>
    <w:rsid w:val="00C77E26"/>
    <w:rsid w:val="00C80674"/>
    <w:rsid w:val="00C806F5"/>
    <w:rsid w:val="00C8121E"/>
    <w:rsid w:val="00C835DE"/>
    <w:rsid w:val="00C843D2"/>
    <w:rsid w:val="00C84694"/>
    <w:rsid w:val="00C84AFE"/>
    <w:rsid w:val="00C84C30"/>
    <w:rsid w:val="00C856A0"/>
    <w:rsid w:val="00C85A9A"/>
    <w:rsid w:val="00C90503"/>
    <w:rsid w:val="00C905C0"/>
    <w:rsid w:val="00C907E9"/>
    <w:rsid w:val="00C9091E"/>
    <w:rsid w:val="00C90DE6"/>
    <w:rsid w:val="00C90E98"/>
    <w:rsid w:val="00C91FD7"/>
    <w:rsid w:val="00C92E0A"/>
    <w:rsid w:val="00C938FB"/>
    <w:rsid w:val="00C941D2"/>
    <w:rsid w:val="00C94A7F"/>
    <w:rsid w:val="00C95177"/>
    <w:rsid w:val="00C95851"/>
    <w:rsid w:val="00C9587F"/>
    <w:rsid w:val="00C95D26"/>
    <w:rsid w:val="00C960BC"/>
    <w:rsid w:val="00C96606"/>
    <w:rsid w:val="00C9783C"/>
    <w:rsid w:val="00C97E32"/>
    <w:rsid w:val="00CA01C5"/>
    <w:rsid w:val="00CA0A0A"/>
    <w:rsid w:val="00CA1025"/>
    <w:rsid w:val="00CA187A"/>
    <w:rsid w:val="00CA1967"/>
    <w:rsid w:val="00CA1B95"/>
    <w:rsid w:val="00CA1FCD"/>
    <w:rsid w:val="00CA34C9"/>
    <w:rsid w:val="00CA380D"/>
    <w:rsid w:val="00CA49CD"/>
    <w:rsid w:val="00CA49F3"/>
    <w:rsid w:val="00CA4E51"/>
    <w:rsid w:val="00CA5136"/>
    <w:rsid w:val="00CA5518"/>
    <w:rsid w:val="00CA615B"/>
    <w:rsid w:val="00CA65DB"/>
    <w:rsid w:val="00CA6791"/>
    <w:rsid w:val="00CB0507"/>
    <w:rsid w:val="00CB0A5A"/>
    <w:rsid w:val="00CB0D12"/>
    <w:rsid w:val="00CB0E4E"/>
    <w:rsid w:val="00CB0EAE"/>
    <w:rsid w:val="00CB1FEC"/>
    <w:rsid w:val="00CB2BF9"/>
    <w:rsid w:val="00CB359D"/>
    <w:rsid w:val="00CB3A22"/>
    <w:rsid w:val="00CB3EB2"/>
    <w:rsid w:val="00CB3EF8"/>
    <w:rsid w:val="00CB3FE5"/>
    <w:rsid w:val="00CB5687"/>
    <w:rsid w:val="00CB62F2"/>
    <w:rsid w:val="00CB65D5"/>
    <w:rsid w:val="00CB6C6C"/>
    <w:rsid w:val="00CC0109"/>
    <w:rsid w:val="00CC0362"/>
    <w:rsid w:val="00CC10D9"/>
    <w:rsid w:val="00CC1E1C"/>
    <w:rsid w:val="00CC2530"/>
    <w:rsid w:val="00CC2531"/>
    <w:rsid w:val="00CC2E7D"/>
    <w:rsid w:val="00CC3060"/>
    <w:rsid w:val="00CC33DD"/>
    <w:rsid w:val="00CC33F8"/>
    <w:rsid w:val="00CC38EE"/>
    <w:rsid w:val="00CC3CA8"/>
    <w:rsid w:val="00CC487B"/>
    <w:rsid w:val="00CC5008"/>
    <w:rsid w:val="00CC52E1"/>
    <w:rsid w:val="00CC5917"/>
    <w:rsid w:val="00CC5E97"/>
    <w:rsid w:val="00CC6A52"/>
    <w:rsid w:val="00CC7B75"/>
    <w:rsid w:val="00CD04A3"/>
    <w:rsid w:val="00CD0E3F"/>
    <w:rsid w:val="00CD12FD"/>
    <w:rsid w:val="00CD139E"/>
    <w:rsid w:val="00CD219C"/>
    <w:rsid w:val="00CD2504"/>
    <w:rsid w:val="00CD3B89"/>
    <w:rsid w:val="00CD48C5"/>
    <w:rsid w:val="00CD5134"/>
    <w:rsid w:val="00CD54A9"/>
    <w:rsid w:val="00CD5DAF"/>
    <w:rsid w:val="00CD6A2F"/>
    <w:rsid w:val="00CD71F8"/>
    <w:rsid w:val="00CD72B2"/>
    <w:rsid w:val="00CD74D4"/>
    <w:rsid w:val="00CD762D"/>
    <w:rsid w:val="00CE0008"/>
    <w:rsid w:val="00CE07DC"/>
    <w:rsid w:val="00CE236B"/>
    <w:rsid w:val="00CE2A8A"/>
    <w:rsid w:val="00CE3142"/>
    <w:rsid w:val="00CE3199"/>
    <w:rsid w:val="00CE4737"/>
    <w:rsid w:val="00CE5B03"/>
    <w:rsid w:val="00CE5FC1"/>
    <w:rsid w:val="00CE67E5"/>
    <w:rsid w:val="00CE6844"/>
    <w:rsid w:val="00CE7188"/>
    <w:rsid w:val="00CE71B3"/>
    <w:rsid w:val="00CE7392"/>
    <w:rsid w:val="00CE776C"/>
    <w:rsid w:val="00CF096A"/>
    <w:rsid w:val="00CF0C9B"/>
    <w:rsid w:val="00CF10DC"/>
    <w:rsid w:val="00CF1E53"/>
    <w:rsid w:val="00CF1FDC"/>
    <w:rsid w:val="00CF232B"/>
    <w:rsid w:val="00CF303B"/>
    <w:rsid w:val="00CF4771"/>
    <w:rsid w:val="00CF620E"/>
    <w:rsid w:val="00CF6584"/>
    <w:rsid w:val="00CF6BE7"/>
    <w:rsid w:val="00CF75F6"/>
    <w:rsid w:val="00CF7B7D"/>
    <w:rsid w:val="00CF7CBE"/>
    <w:rsid w:val="00CF7E25"/>
    <w:rsid w:val="00D005CF"/>
    <w:rsid w:val="00D0157D"/>
    <w:rsid w:val="00D017CF"/>
    <w:rsid w:val="00D018C9"/>
    <w:rsid w:val="00D019BF"/>
    <w:rsid w:val="00D019DC"/>
    <w:rsid w:val="00D02A50"/>
    <w:rsid w:val="00D04150"/>
    <w:rsid w:val="00D052D5"/>
    <w:rsid w:val="00D0580E"/>
    <w:rsid w:val="00D06861"/>
    <w:rsid w:val="00D0716C"/>
    <w:rsid w:val="00D10E75"/>
    <w:rsid w:val="00D11F8B"/>
    <w:rsid w:val="00D12B49"/>
    <w:rsid w:val="00D13477"/>
    <w:rsid w:val="00D14188"/>
    <w:rsid w:val="00D14580"/>
    <w:rsid w:val="00D149EF"/>
    <w:rsid w:val="00D150A1"/>
    <w:rsid w:val="00D150EB"/>
    <w:rsid w:val="00D155FB"/>
    <w:rsid w:val="00D1572B"/>
    <w:rsid w:val="00D15957"/>
    <w:rsid w:val="00D15B2F"/>
    <w:rsid w:val="00D15BCB"/>
    <w:rsid w:val="00D169AF"/>
    <w:rsid w:val="00D17EC6"/>
    <w:rsid w:val="00D20359"/>
    <w:rsid w:val="00D20526"/>
    <w:rsid w:val="00D208FC"/>
    <w:rsid w:val="00D20B75"/>
    <w:rsid w:val="00D20C0C"/>
    <w:rsid w:val="00D20CAB"/>
    <w:rsid w:val="00D2135E"/>
    <w:rsid w:val="00D21740"/>
    <w:rsid w:val="00D237FC"/>
    <w:rsid w:val="00D23F81"/>
    <w:rsid w:val="00D247DA"/>
    <w:rsid w:val="00D24BFF"/>
    <w:rsid w:val="00D25732"/>
    <w:rsid w:val="00D25E9A"/>
    <w:rsid w:val="00D26471"/>
    <w:rsid w:val="00D2682A"/>
    <w:rsid w:val="00D26C58"/>
    <w:rsid w:val="00D26D75"/>
    <w:rsid w:val="00D2713E"/>
    <w:rsid w:val="00D30177"/>
    <w:rsid w:val="00D30B2B"/>
    <w:rsid w:val="00D30E48"/>
    <w:rsid w:val="00D31E10"/>
    <w:rsid w:val="00D325A4"/>
    <w:rsid w:val="00D32757"/>
    <w:rsid w:val="00D3393D"/>
    <w:rsid w:val="00D34965"/>
    <w:rsid w:val="00D365B8"/>
    <w:rsid w:val="00D3674F"/>
    <w:rsid w:val="00D36D43"/>
    <w:rsid w:val="00D4045B"/>
    <w:rsid w:val="00D4073F"/>
    <w:rsid w:val="00D41453"/>
    <w:rsid w:val="00D41977"/>
    <w:rsid w:val="00D41B3D"/>
    <w:rsid w:val="00D41D16"/>
    <w:rsid w:val="00D41F13"/>
    <w:rsid w:val="00D4382D"/>
    <w:rsid w:val="00D43AA2"/>
    <w:rsid w:val="00D44249"/>
    <w:rsid w:val="00D4488B"/>
    <w:rsid w:val="00D452D8"/>
    <w:rsid w:val="00D45B12"/>
    <w:rsid w:val="00D45E15"/>
    <w:rsid w:val="00D461B9"/>
    <w:rsid w:val="00D47402"/>
    <w:rsid w:val="00D4757D"/>
    <w:rsid w:val="00D47A85"/>
    <w:rsid w:val="00D50964"/>
    <w:rsid w:val="00D50D03"/>
    <w:rsid w:val="00D519A7"/>
    <w:rsid w:val="00D527A5"/>
    <w:rsid w:val="00D52AB8"/>
    <w:rsid w:val="00D52F35"/>
    <w:rsid w:val="00D531DA"/>
    <w:rsid w:val="00D531F8"/>
    <w:rsid w:val="00D5366A"/>
    <w:rsid w:val="00D538E1"/>
    <w:rsid w:val="00D543B1"/>
    <w:rsid w:val="00D54A0D"/>
    <w:rsid w:val="00D54C58"/>
    <w:rsid w:val="00D5552E"/>
    <w:rsid w:val="00D55858"/>
    <w:rsid w:val="00D55C10"/>
    <w:rsid w:val="00D561D6"/>
    <w:rsid w:val="00D56644"/>
    <w:rsid w:val="00D56AD1"/>
    <w:rsid w:val="00D56B93"/>
    <w:rsid w:val="00D56EFA"/>
    <w:rsid w:val="00D57FDF"/>
    <w:rsid w:val="00D605B2"/>
    <w:rsid w:val="00D60776"/>
    <w:rsid w:val="00D61700"/>
    <w:rsid w:val="00D61799"/>
    <w:rsid w:val="00D626CC"/>
    <w:rsid w:val="00D62A96"/>
    <w:rsid w:val="00D63059"/>
    <w:rsid w:val="00D64888"/>
    <w:rsid w:val="00D662F6"/>
    <w:rsid w:val="00D66427"/>
    <w:rsid w:val="00D67C6B"/>
    <w:rsid w:val="00D7010E"/>
    <w:rsid w:val="00D70CBF"/>
    <w:rsid w:val="00D70D63"/>
    <w:rsid w:val="00D71014"/>
    <w:rsid w:val="00D711B7"/>
    <w:rsid w:val="00D718E8"/>
    <w:rsid w:val="00D7259D"/>
    <w:rsid w:val="00D7269D"/>
    <w:rsid w:val="00D72C47"/>
    <w:rsid w:val="00D72F6F"/>
    <w:rsid w:val="00D736A3"/>
    <w:rsid w:val="00D7527A"/>
    <w:rsid w:val="00D75343"/>
    <w:rsid w:val="00D762A6"/>
    <w:rsid w:val="00D7768B"/>
    <w:rsid w:val="00D77803"/>
    <w:rsid w:val="00D803F2"/>
    <w:rsid w:val="00D80488"/>
    <w:rsid w:val="00D81193"/>
    <w:rsid w:val="00D82E1B"/>
    <w:rsid w:val="00D830A8"/>
    <w:rsid w:val="00D851C6"/>
    <w:rsid w:val="00D8534C"/>
    <w:rsid w:val="00D8613B"/>
    <w:rsid w:val="00D872FE"/>
    <w:rsid w:val="00D876A7"/>
    <w:rsid w:val="00D87E00"/>
    <w:rsid w:val="00D90AF1"/>
    <w:rsid w:val="00D924F7"/>
    <w:rsid w:val="00D93AF2"/>
    <w:rsid w:val="00D94138"/>
    <w:rsid w:val="00D94460"/>
    <w:rsid w:val="00D94900"/>
    <w:rsid w:val="00D94ED9"/>
    <w:rsid w:val="00D956E7"/>
    <w:rsid w:val="00D95C08"/>
    <w:rsid w:val="00D9688E"/>
    <w:rsid w:val="00D973D0"/>
    <w:rsid w:val="00D974D5"/>
    <w:rsid w:val="00DA0889"/>
    <w:rsid w:val="00DA0B49"/>
    <w:rsid w:val="00DA0FB8"/>
    <w:rsid w:val="00DA18A9"/>
    <w:rsid w:val="00DA2A3E"/>
    <w:rsid w:val="00DA30A2"/>
    <w:rsid w:val="00DA58E2"/>
    <w:rsid w:val="00DA6DE7"/>
    <w:rsid w:val="00DA7F7C"/>
    <w:rsid w:val="00DB0DA4"/>
    <w:rsid w:val="00DB174F"/>
    <w:rsid w:val="00DB1D42"/>
    <w:rsid w:val="00DB21A9"/>
    <w:rsid w:val="00DB2A65"/>
    <w:rsid w:val="00DB2C82"/>
    <w:rsid w:val="00DB31E8"/>
    <w:rsid w:val="00DB3A73"/>
    <w:rsid w:val="00DB3E05"/>
    <w:rsid w:val="00DB5223"/>
    <w:rsid w:val="00DB546A"/>
    <w:rsid w:val="00DB5483"/>
    <w:rsid w:val="00DB58E8"/>
    <w:rsid w:val="00DB617D"/>
    <w:rsid w:val="00DB639A"/>
    <w:rsid w:val="00DB6998"/>
    <w:rsid w:val="00DB6A5D"/>
    <w:rsid w:val="00DB6D12"/>
    <w:rsid w:val="00DB7236"/>
    <w:rsid w:val="00DB7902"/>
    <w:rsid w:val="00DC000F"/>
    <w:rsid w:val="00DC0A84"/>
    <w:rsid w:val="00DC104A"/>
    <w:rsid w:val="00DC13BE"/>
    <w:rsid w:val="00DC2F2D"/>
    <w:rsid w:val="00DC373F"/>
    <w:rsid w:val="00DC3994"/>
    <w:rsid w:val="00DC3B00"/>
    <w:rsid w:val="00DC3B7A"/>
    <w:rsid w:val="00DC5803"/>
    <w:rsid w:val="00DC5EDC"/>
    <w:rsid w:val="00DC70A2"/>
    <w:rsid w:val="00DC710F"/>
    <w:rsid w:val="00DC746D"/>
    <w:rsid w:val="00DC7819"/>
    <w:rsid w:val="00DC796E"/>
    <w:rsid w:val="00DD05E6"/>
    <w:rsid w:val="00DD0AD5"/>
    <w:rsid w:val="00DD0DF0"/>
    <w:rsid w:val="00DD29F6"/>
    <w:rsid w:val="00DD2CEB"/>
    <w:rsid w:val="00DD2DF6"/>
    <w:rsid w:val="00DD41D9"/>
    <w:rsid w:val="00DD4D96"/>
    <w:rsid w:val="00DD528F"/>
    <w:rsid w:val="00DD56BD"/>
    <w:rsid w:val="00DD6607"/>
    <w:rsid w:val="00DD7971"/>
    <w:rsid w:val="00DD7D2B"/>
    <w:rsid w:val="00DE0137"/>
    <w:rsid w:val="00DE06F5"/>
    <w:rsid w:val="00DE10BD"/>
    <w:rsid w:val="00DE1595"/>
    <w:rsid w:val="00DE170F"/>
    <w:rsid w:val="00DE18CF"/>
    <w:rsid w:val="00DE1D71"/>
    <w:rsid w:val="00DE2FB7"/>
    <w:rsid w:val="00DE301D"/>
    <w:rsid w:val="00DE328F"/>
    <w:rsid w:val="00DE3C7A"/>
    <w:rsid w:val="00DE46C7"/>
    <w:rsid w:val="00DE473C"/>
    <w:rsid w:val="00DE4A03"/>
    <w:rsid w:val="00DE4E49"/>
    <w:rsid w:val="00DE4F4D"/>
    <w:rsid w:val="00DE5231"/>
    <w:rsid w:val="00DE59D9"/>
    <w:rsid w:val="00DE5D9D"/>
    <w:rsid w:val="00DE68A4"/>
    <w:rsid w:val="00DF03FD"/>
    <w:rsid w:val="00DF05C5"/>
    <w:rsid w:val="00DF0A18"/>
    <w:rsid w:val="00DF0B88"/>
    <w:rsid w:val="00DF12C2"/>
    <w:rsid w:val="00DF15E6"/>
    <w:rsid w:val="00DF16A0"/>
    <w:rsid w:val="00DF2A59"/>
    <w:rsid w:val="00DF3963"/>
    <w:rsid w:val="00DF423E"/>
    <w:rsid w:val="00DF473B"/>
    <w:rsid w:val="00DF4824"/>
    <w:rsid w:val="00DF4DD4"/>
    <w:rsid w:val="00DF4DDD"/>
    <w:rsid w:val="00DF51F4"/>
    <w:rsid w:val="00DF56EC"/>
    <w:rsid w:val="00DF5DD2"/>
    <w:rsid w:val="00DF5EFC"/>
    <w:rsid w:val="00DF6CEA"/>
    <w:rsid w:val="00DF7EFA"/>
    <w:rsid w:val="00E00093"/>
    <w:rsid w:val="00E00C20"/>
    <w:rsid w:val="00E022AD"/>
    <w:rsid w:val="00E03204"/>
    <w:rsid w:val="00E04256"/>
    <w:rsid w:val="00E044A5"/>
    <w:rsid w:val="00E04533"/>
    <w:rsid w:val="00E051FE"/>
    <w:rsid w:val="00E07216"/>
    <w:rsid w:val="00E07AF7"/>
    <w:rsid w:val="00E105EE"/>
    <w:rsid w:val="00E11BA2"/>
    <w:rsid w:val="00E1280F"/>
    <w:rsid w:val="00E12A80"/>
    <w:rsid w:val="00E13E98"/>
    <w:rsid w:val="00E150FD"/>
    <w:rsid w:val="00E1511B"/>
    <w:rsid w:val="00E15559"/>
    <w:rsid w:val="00E15BC3"/>
    <w:rsid w:val="00E16911"/>
    <w:rsid w:val="00E16BAF"/>
    <w:rsid w:val="00E17099"/>
    <w:rsid w:val="00E17177"/>
    <w:rsid w:val="00E20825"/>
    <w:rsid w:val="00E22C41"/>
    <w:rsid w:val="00E23AC1"/>
    <w:rsid w:val="00E23DC8"/>
    <w:rsid w:val="00E2447D"/>
    <w:rsid w:val="00E246CE"/>
    <w:rsid w:val="00E24A4A"/>
    <w:rsid w:val="00E254FE"/>
    <w:rsid w:val="00E260F5"/>
    <w:rsid w:val="00E30080"/>
    <w:rsid w:val="00E309AE"/>
    <w:rsid w:val="00E30CBA"/>
    <w:rsid w:val="00E30CFB"/>
    <w:rsid w:val="00E311A8"/>
    <w:rsid w:val="00E324E6"/>
    <w:rsid w:val="00E32A44"/>
    <w:rsid w:val="00E32CE7"/>
    <w:rsid w:val="00E32D25"/>
    <w:rsid w:val="00E330EC"/>
    <w:rsid w:val="00E33799"/>
    <w:rsid w:val="00E34841"/>
    <w:rsid w:val="00E34E30"/>
    <w:rsid w:val="00E35C0E"/>
    <w:rsid w:val="00E35C40"/>
    <w:rsid w:val="00E35D05"/>
    <w:rsid w:val="00E36701"/>
    <w:rsid w:val="00E36CAB"/>
    <w:rsid w:val="00E37496"/>
    <w:rsid w:val="00E37E78"/>
    <w:rsid w:val="00E403E2"/>
    <w:rsid w:val="00E4066D"/>
    <w:rsid w:val="00E415A5"/>
    <w:rsid w:val="00E415CB"/>
    <w:rsid w:val="00E41D44"/>
    <w:rsid w:val="00E41FE4"/>
    <w:rsid w:val="00E43192"/>
    <w:rsid w:val="00E43715"/>
    <w:rsid w:val="00E44519"/>
    <w:rsid w:val="00E44F94"/>
    <w:rsid w:val="00E45685"/>
    <w:rsid w:val="00E46CC0"/>
    <w:rsid w:val="00E47125"/>
    <w:rsid w:val="00E4782A"/>
    <w:rsid w:val="00E50739"/>
    <w:rsid w:val="00E5080F"/>
    <w:rsid w:val="00E50B95"/>
    <w:rsid w:val="00E50C0F"/>
    <w:rsid w:val="00E51432"/>
    <w:rsid w:val="00E515CF"/>
    <w:rsid w:val="00E52D60"/>
    <w:rsid w:val="00E530C3"/>
    <w:rsid w:val="00E53195"/>
    <w:rsid w:val="00E53A2D"/>
    <w:rsid w:val="00E5532E"/>
    <w:rsid w:val="00E56525"/>
    <w:rsid w:val="00E56F99"/>
    <w:rsid w:val="00E57108"/>
    <w:rsid w:val="00E604B3"/>
    <w:rsid w:val="00E60F24"/>
    <w:rsid w:val="00E610E1"/>
    <w:rsid w:val="00E620AD"/>
    <w:rsid w:val="00E62105"/>
    <w:rsid w:val="00E626B9"/>
    <w:rsid w:val="00E635DD"/>
    <w:rsid w:val="00E638A1"/>
    <w:rsid w:val="00E640C7"/>
    <w:rsid w:val="00E64389"/>
    <w:rsid w:val="00E6483A"/>
    <w:rsid w:val="00E64A95"/>
    <w:rsid w:val="00E6559D"/>
    <w:rsid w:val="00E65B40"/>
    <w:rsid w:val="00E65F23"/>
    <w:rsid w:val="00E6716F"/>
    <w:rsid w:val="00E70551"/>
    <w:rsid w:val="00E70A4E"/>
    <w:rsid w:val="00E70D4D"/>
    <w:rsid w:val="00E70E69"/>
    <w:rsid w:val="00E711E3"/>
    <w:rsid w:val="00E71715"/>
    <w:rsid w:val="00E750D9"/>
    <w:rsid w:val="00E751D1"/>
    <w:rsid w:val="00E76FDA"/>
    <w:rsid w:val="00E7763E"/>
    <w:rsid w:val="00E77D95"/>
    <w:rsid w:val="00E80C04"/>
    <w:rsid w:val="00E81DD3"/>
    <w:rsid w:val="00E834C7"/>
    <w:rsid w:val="00E83D9A"/>
    <w:rsid w:val="00E84127"/>
    <w:rsid w:val="00E8435C"/>
    <w:rsid w:val="00E84AD0"/>
    <w:rsid w:val="00E84E0F"/>
    <w:rsid w:val="00E851E1"/>
    <w:rsid w:val="00E87D60"/>
    <w:rsid w:val="00E90B56"/>
    <w:rsid w:val="00E90CAB"/>
    <w:rsid w:val="00E916EB"/>
    <w:rsid w:val="00E91ECD"/>
    <w:rsid w:val="00E93E0A"/>
    <w:rsid w:val="00E94117"/>
    <w:rsid w:val="00E942B5"/>
    <w:rsid w:val="00E947DD"/>
    <w:rsid w:val="00E951CD"/>
    <w:rsid w:val="00E95E1A"/>
    <w:rsid w:val="00E96CC8"/>
    <w:rsid w:val="00E96DF4"/>
    <w:rsid w:val="00EA01EF"/>
    <w:rsid w:val="00EA0816"/>
    <w:rsid w:val="00EA08B1"/>
    <w:rsid w:val="00EA263B"/>
    <w:rsid w:val="00EA2922"/>
    <w:rsid w:val="00EA2A55"/>
    <w:rsid w:val="00EA2F67"/>
    <w:rsid w:val="00EA3803"/>
    <w:rsid w:val="00EA45AE"/>
    <w:rsid w:val="00EA45D2"/>
    <w:rsid w:val="00EA48D3"/>
    <w:rsid w:val="00EA6016"/>
    <w:rsid w:val="00EA620C"/>
    <w:rsid w:val="00EA75F1"/>
    <w:rsid w:val="00EB073A"/>
    <w:rsid w:val="00EB0901"/>
    <w:rsid w:val="00EB0C5E"/>
    <w:rsid w:val="00EB0F1B"/>
    <w:rsid w:val="00EB3552"/>
    <w:rsid w:val="00EB4059"/>
    <w:rsid w:val="00EB756D"/>
    <w:rsid w:val="00EB7708"/>
    <w:rsid w:val="00EB7D52"/>
    <w:rsid w:val="00EB7FEA"/>
    <w:rsid w:val="00EC027E"/>
    <w:rsid w:val="00EC055F"/>
    <w:rsid w:val="00EC06FF"/>
    <w:rsid w:val="00EC0AB7"/>
    <w:rsid w:val="00EC235D"/>
    <w:rsid w:val="00EC2419"/>
    <w:rsid w:val="00EC29DA"/>
    <w:rsid w:val="00EC2FAF"/>
    <w:rsid w:val="00EC32FE"/>
    <w:rsid w:val="00EC341F"/>
    <w:rsid w:val="00EC3C17"/>
    <w:rsid w:val="00EC586C"/>
    <w:rsid w:val="00EC588D"/>
    <w:rsid w:val="00EC734A"/>
    <w:rsid w:val="00EC7583"/>
    <w:rsid w:val="00EC75E6"/>
    <w:rsid w:val="00EC7632"/>
    <w:rsid w:val="00ED09B7"/>
    <w:rsid w:val="00ED1DC0"/>
    <w:rsid w:val="00ED222A"/>
    <w:rsid w:val="00ED2690"/>
    <w:rsid w:val="00ED3FE1"/>
    <w:rsid w:val="00ED4DBB"/>
    <w:rsid w:val="00ED7199"/>
    <w:rsid w:val="00ED7292"/>
    <w:rsid w:val="00ED746D"/>
    <w:rsid w:val="00ED7AE9"/>
    <w:rsid w:val="00ED7C33"/>
    <w:rsid w:val="00EE0366"/>
    <w:rsid w:val="00EE0B26"/>
    <w:rsid w:val="00EE10EB"/>
    <w:rsid w:val="00EE2423"/>
    <w:rsid w:val="00EE2CE5"/>
    <w:rsid w:val="00EE2D81"/>
    <w:rsid w:val="00EE5251"/>
    <w:rsid w:val="00EE57D9"/>
    <w:rsid w:val="00EE647B"/>
    <w:rsid w:val="00EE70BC"/>
    <w:rsid w:val="00EE774C"/>
    <w:rsid w:val="00EF03A2"/>
    <w:rsid w:val="00EF05DF"/>
    <w:rsid w:val="00EF07F3"/>
    <w:rsid w:val="00EF127E"/>
    <w:rsid w:val="00EF2F3B"/>
    <w:rsid w:val="00EF30C6"/>
    <w:rsid w:val="00EF323E"/>
    <w:rsid w:val="00EF36B9"/>
    <w:rsid w:val="00EF421E"/>
    <w:rsid w:val="00EF4590"/>
    <w:rsid w:val="00EF4694"/>
    <w:rsid w:val="00EF4A16"/>
    <w:rsid w:val="00EF4A47"/>
    <w:rsid w:val="00EF5C66"/>
    <w:rsid w:val="00EF69AB"/>
    <w:rsid w:val="00F00478"/>
    <w:rsid w:val="00F00710"/>
    <w:rsid w:val="00F013C4"/>
    <w:rsid w:val="00F015AC"/>
    <w:rsid w:val="00F017C1"/>
    <w:rsid w:val="00F01C89"/>
    <w:rsid w:val="00F01D63"/>
    <w:rsid w:val="00F01DFA"/>
    <w:rsid w:val="00F049FC"/>
    <w:rsid w:val="00F053C8"/>
    <w:rsid w:val="00F06242"/>
    <w:rsid w:val="00F062DC"/>
    <w:rsid w:val="00F067B7"/>
    <w:rsid w:val="00F06982"/>
    <w:rsid w:val="00F06D8F"/>
    <w:rsid w:val="00F071F9"/>
    <w:rsid w:val="00F0721F"/>
    <w:rsid w:val="00F0747F"/>
    <w:rsid w:val="00F0750C"/>
    <w:rsid w:val="00F105B0"/>
    <w:rsid w:val="00F10C90"/>
    <w:rsid w:val="00F11738"/>
    <w:rsid w:val="00F1202A"/>
    <w:rsid w:val="00F12226"/>
    <w:rsid w:val="00F1222A"/>
    <w:rsid w:val="00F12587"/>
    <w:rsid w:val="00F12C33"/>
    <w:rsid w:val="00F13CFA"/>
    <w:rsid w:val="00F143A1"/>
    <w:rsid w:val="00F14766"/>
    <w:rsid w:val="00F149F8"/>
    <w:rsid w:val="00F150B5"/>
    <w:rsid w:val="00F155AD"/>
    <w:rsid w:val="00F159F0"/>
    <w:rsid w:val="00F15AB3"/>
    <w:rsid w:val="00F16463"/>
    <w:rsid w:val="00F167AC"/>
    <w:rsid w:val="00F16EDA"/>
    <w:rsid w:val="00F16FB7"/>
    <w:rsid w:val="00F171E6"/>
    <w:rsid w:val="00F171F2"/>
    <w:rsid w:val="00F17DD1"/>
    <w:rsid w:val="00F17E3F"/>
    <w:rsid w:val="00F209B0"/>
    <w:rsid w:val="00F20D28"/>
    <w:rsid w:val="00F21BAD"/>
    <w:rsid w:val="00F23A29"/>
    <w:rsid w:val="00F23D69"/>
    <w:rsid w:val="00F242D8"/>
    <w:rsid w:val="00F246AE"/>
    <w:rsid w:val="00F248A0"/>
    <w:rsid w:val="00F24C99"/>
    <w:rsid w:val="00F25694"/>
    <w:rsid w:val="00F25A95"/>
    <w:rsid w:val="00F25CCA"/>
    <w:rsid w:val="00F26047"/>
    <w:rsid w:val="00F26537"/>
    <w:rsid w:val="00F27199"/>
    <w:rsid w:val="00F273F6"/>
    <w:rsid w:val="00F27A66"/>
    <w:rsid w:val="00F27DB8"/>
    <w:rsid w:val="00F27EF0"/>
    <w:rsid w:val="00F301C5"/>
    <w:rsid w:val="00F30244"/>
    <w:rsid w:val="00F311E0"/>
    <w:rsid w:val="00F326C0"/>
    <w:rsid w:val="00F32A72"/>
    <w:rsid w:val="00F32D22"/>
    <w:rsid w:val="00F32FE3"/>
    <w:rsid w:val="00F336A5"/>
    <w:rsid w:val="00F347A8"/>
    <w:rsid w:val="00F34F2C"/>
    <w:rsid w:val="00F34FE3"/>
    <w:rsid w:val="00F353D5"/>
    <w:rsid w:val="00F36850"/>
    <w:rsid w:val="00F373B8"/>
    <w:rsid w:val="00F37949"/>
    <w:rsid w:val="00F37CD2"/>
    <w:rsid w:val="00F37D2A"/>
    <w:rsid w:val="00F40611"/>
    <w:rsid w:val="00F40967"/>
    <w:rsid w:val="00F40A2A"/>
    <w:rsid w:val="00F40E76"/>
    <w:rsid w:val="00F41606"/>
    <w:rsid w:val="00F417A0"/>
    <w:rsid w:val="00F41B65"/>
    <w:rsid w:val="00F42EA8"/>
    <w:rsid w:val="00F43D09"/>
    <w:rsid w:val="00F442AD"/>
    <w:rsid w:val="00F445D9"/>
    <w:rsid w:val="00F44DC1"/>
    <w:rsid w:val="00F44F20"/>
    <w:rsid w:val="00F45E4C"/>
    <w:rsid w:val="00F471C1"/>
    <w:rsid w:val="00F47E69"/>
    <w:rsid w:val="00F501FF"/>
    <w:rsid w:val="00F504B4"/>
    <w:rsid w:val="00F51CD1"/>
    <w:rsid w:val="00F5214E"/>
    <w:rsid w:val="00F52F9E"/>
    <w:rsid w:val="00F53E5B"/>
    <w:rsid w:val="00F559C0"/>
    <w:rsid w:val="00F55D18"/>
    <w:rsid w:val="00F57007"/>
    <w:rsid w:val="00F574B4"/>
    <w:rsid w:val="00F578CA"/>
    <w:rsid w:val="00F60D84"/>
    <w:rsid w:val="00F618CA"/>
    <w:rsid w:val="00F61ADB"/>
    <w:rsid w:val="00F61F9E"/>
    <w:rsid w:val="00F62303"/>
    <w:rsid w:val="00F626DC"/>
    <w:rsid w:val="00F626E0"/>
    <w:rsid w:val="00F627D8"/>
    <w:rsid w:val="00F628F2"/>
    <w:rsid w:val="00F633C0"/>
    <w:rsid w:val="00F6350A"/>
    <w:rsid w:val="00F640F4"/>
    <w:rsid w:val="00F651BD"/>
    <w:rsid w:val="00F65FD6"/>
    <w:rsid w:val="00F669CD"/>
    <w:rsid w:val="00F706B7"/>
    <w:rsid w:val="00F70748"/>
    <w:rsid w:val="00F70E2F"/>
    <w:rsid w:val="00F70FC1"/>
    <w:rsid w:val="00F715F4"/>
    <w:rsid w:val="00F7266A"/>
    <w:rsid w:val="00F72EB6"/>
    <w:rsid w:val="00F74419"/>
    <w:rsid w:val="00F74742"/>
    <w:rsid w:val="00F755E2"/>
    <w:rsid w:val="00F758B8"/>
    <w:rsid w:val="00F76A78"/>
    <w:rsid w:val="00F76E3C"/>
    <w:rsid w:val="00F7768E"/>
    <w:rsid w:val="00F80936"/>
    <w:rsid w:val="00F815AB"/>
    <w:rsid w:val="00F815BD"/>
    <w:rsid w:val="00F82494"/>
    <w:rsid w:val="00F82FEE"/>
    <w:rsid w:val="00F84086"/>
    <w:rsid w:val="00F841E6"/>
    <w:rsid w:val="00F84401"/>
    <w:rsid w:val="00F84840"/>
    <w:rsid w:val="00F85191"/>
    <w:rsid w:val="00F85393"/>
    <w:rsid w:val="00F86C0F"/>
    <w:rsid w:val="00F870AE"/>
    <w:rsid w:val="00F8763B"/>
    <w:rsid w:val="00F8792B"/>
    <w:rsid w:val="00F87DAF"/>
    <w:rsid w:val="00F90C32"/>
    <w:rsid w:val="00F90CCC"/>
    <w:rsid w:val="00F9105D"/>
    <w:rsid w:val="00F919AE"/>
    <w:rsid w:val="00F93410"/>
    <w:rsid w:val="00F94ED2"/>
    <w:rsid w:val="00F9571D"/>
    <w:rsid w:val="00F95E50"/>
    <w:rsid w:val="00F96DAE"/>
    <w:rsid w:val="00F9728A"/>
    <w:rsid w:val="00F97465"/>
    <w:rsid w:val="00F97887"/>
    <w:rsid w:val="00FA010C"/>
    <w:rsid w:val="00FA0A61"/>
    <w:rsid w:val="00FA14DA"/>
    <w:rsid w:val="00FA2118"/>
    <w:rsid w:val="00FA2499"/>
    <w:rsid w:val="00FA24E4"/>
    <w:rsid w:val="00FA25E6"/>
    <w:rsid w:val="00FA339D"/>
    <w:rsid w:val="00FA45E7"/>
    <w:rsid w:val="00FA5453"/>
    <w:rsid w:val="00FA556C"/>
    <w:rsid w:val="00FA6912"/>
    <w:rsid w:val="00FB072C"/>
    <w:rsid w:val="00FB0D4B"/>
    <w:rsid w:val="00FB0FA0"/>
    <w:rsid w:val="00FB1080"/>
    <w:rsid w:val="00FB1117"/>
    <w:rsid w:val="00FB122C"/>
    <w:rsid w:val="00FB13C1"/>
    <w:rsid w:val="00FB181B"/>
    <w:rsid w:val="00FB1F14"/>
    <w:rsid w:val="00FB21E6"/>
    <w:rsid w:val="00FB272C"/>
    <w:rsid w:val="00FB2A88"/>
    <w:rsid w:val="00FB2E0C"/>
    <w:rsid w:val="00FB3FCE"/>
    <w:rsid w:val="00FB4AB3"/>
    <w:rsid w:val="00FB5679"/>
    <w:rsid w:val="00FB6760"/>
    <w:rsid w:val="00FB6C33"/>
    <w:rsid w:val="00FB6D6D"/>
    <w:rsid w:val="00FB725C"/>
    <w:rsid w:val="00FB782B"/>
    <w:rsid w:val="00FC0A9A"/>
    <w:rsid w:val="00FC19C0"/>
    <w:rsid w:val="00FC1D9A"/>
    <w:rsid w:val="00FC222C"/>
    <w:rsid w:val="00FC2634"/>
    <w:rsid w:val="00FC2C7A"/>
    <w:rsid w:val="00FC2D6B"/>
    <w:rsid w:val="00FC57A3"/>
    <w:rsid w:val="00FC5A89"/>
    <w:rsid w:val="00FC5B17"/>
    <w:rsid w:val="00FC5DD3"/>
    <w:rsid w:val="00FC7179"/>
    <w:rsid w:val="00FC7181"/>
    <w:rsid w:val="00FC7D80"/>
    <w:rsid w:val="00FD08D8"/>
    <w:rsid w:val="00FD0F8C"/>
    <w:rsid w:val="00FD1868"/>
    <w:rsid w:val="00FD1E15"/>
    <w:rsid w:val="00FD1E7F"/>
    <w:rsid w:val="00FD276A"/>
    <w:rsid w:val="00FD2B33"/>
    <w:rsid w:val="00FD2D4C"/>
    <w:rsid w:val="00FD3481"/>
    <w:rsid w:val="00FD3539"/>
    <w:rsid w:val="00FD3723"/>
    <w:rsid w:val="00FD5F88"/>
    <w:rsid w:val="00FD662D"/>
    <w:rsid w:val="00FD6E52"/>
    <w:rsid w:val="00FD7392"/>
    <w:rsid w:val="00FD73C4"/>
    <w:rsid w:val="00FD7568"/>
    <w:rsid w:val="00FD7992"/>
    <w:rsid w:val="00FD7B02"/>
    <w:rsid w:val="00FE1241"/>
    <w:rsid w:val="00FE13AD"/>
    <w:rsid w:val="00FE25E8"/>
    <w:rsid w:val="00FE2F34"/>
    <w:rsid w:val="00FE3A39"/>
    <w:rsid w:val="00FE4307"/>
    <w:rsid w:val="00FE4DA9"/>
    <w:rsid w:val="00FE5FE7"/>
    <w:rsid w:val="00FE602A"/>
    <w:rsid w:val="00FE6682"/>
    <w:rsid w:val="00FE6690"/>
    <w:rsid w:val="00FE698F"/>
    <w:rsid w:val="00FE6B78"/>
    <w:rsid w:val="00FE7BD9"/>
    <w:rsid w:val="00FF114E"/>
    <w:rsid w:val="00FF24AE"/>
    <w:rsid w:val="00FF2AE6"/>
    <w:rsid w:val="00FF3687"/>
    <w:rsid w:val="00FF3877"/>
    <w:rsid w:val="00FF3899"/>
    <w:rsid w:val="00FF421A"/>
    <w:rsid w:val="00FF444A"/>
    <w:rsid w:val="00FF47AA"/>
    <w:rsid w:val="00FF49F5"/>
    <w:rsid w:val="00FF51B0"/>
    <w:rsid w:val="00FF552F"/>
    <w:rsid w:val="00FF5554"/>
    <w:rsid w:val="00FF58AC"/>
    <w:rsid w:val="00FF5B1D"/>
    <w:rsid w:val="00FF6A7A"/>
    <w:rsid w:val="00FF6A8A"/>
    <w:rsid w:val="00FF70BE"/>
    <w:rsid w:val="00FF7134"/>
    <w:rsid w:val="00FF7A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3E93F46"/>
  <w15:docId w15:val="{3FA2FC8F-E26E-4B89-88BF-C222E8D9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4E2"/>
  </w:style>
  <w:style w:type="paragraph" w:styleId="Heading1">
    <w:name w:val="heading 1"/>
    <w:basedOn w:val="Normal"/>
    <w:next w:val="Normal"/>
    <w:link w:val="Heading1Char"/>
    <w:uiPriority w:val="9"/>
    <w:qFormat/>
    <w:pPr>
      <w:pBdr>
        <w:top w:val="single" w:sz="24" w:space="0" w:color="099BDD" w:themeColor="text2"/>
        <w:left w:val="single" w:sz="24" w:space="0" w:color="099BDD" w:themeColor="text2"/>
        <w:bottom w:val="single" w:sz="24" w:space="0" w:color="099BDD" w:themeColor="text2"/>
        <w:right w:val="single" w:sz="24" w:space="0" w:color="099BDD" w:themeColor="text2"/>
      </w:pBdr>
      <w:shd w:val="clear" w:color="auto" w:fill="099BDD" w:themeFill="text2"/>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unhideWhenUsed/>
    <w:qFormat/>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pPr>
      <w:spacing w:before="200" w:after="0"/>
      <w:outlineLvl w:val="7"/>
    </w:pPr>
    <w:rPr>
      <w:rFonts w:asciiTheme="majorHAnsi" w:eastAsiaTheme="majorEastAsia" w:hAnsiTheme="majorHAnsi" w:cstheme="majorBidi"/>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rFonts w:asciiTheme="majorHAnsi" w:eastAsiaTheme="majorEastAsia" w:hAnsiTheme="majorHAnsi" w:cstheme="maj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spacing w:val="15"/>
      <w:shd w:val="clear" w:color="auto" w:fill="099BDD" w:themeFill="text2"/>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099BDD" w:themeColor="text2"/>
      <w:spacing w:val="10"/>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099BDD" w:themeColor="text2"/>
      <w:spacing w:val="10"/>
      <w:sz w:val="52"/>
      <w:szCs w:val="52"/>
    </w:rPr>
  </w:style>
  <w:style w:type="paragraph" w:styleId="Subtitle">
    <w:name w:val="Subtitle"/>
    <w:basedOn w:val="Normal"/>
    <w:next w:val="Normal"/>
    <w:link w:val="SubtitleChar"/>
    <w:uiPriority w:val="11"/>
    <w:qFormat/>
    <w:pPr>
      <w:spacing w:before="0" w:after="500" w:line="240" w:lineRule="auto"/>
    </w:pPr>
    <w:rPr>
      <w:caps/>
      <w:color w:val="757575" w:themeColor="text1" w:themeTint="A6"/>
      <w:spacing w:val="10"/>
      <w:sz w:val="21"/>
      <w:szCs w:val="21"/>
    </w:rPr>
  </w:style>
  <w:style w:type="character" w:customStyle="1" w:styleId="SubtitleChar">
    <w:name w:val="Subtitle Char"/>
    <w:basedOn w:val="DefaultParagraphFont"/>
    <w:link w:val="Subtitle"/>
    <w:uiPriority w:val="11"/>
    <w:rPr>
      <w:caps/>
      <w:color w:val="757575" w:themeColor="text1" w:themeTint="A6"/>
      <w:spacing w:val="10"/>
      <w:sz w:val="21"/>
      <w:szCs w:val="21"/>
    </w:rPr>
  </w:style>
  <w:style w:type="paragraph" w:styleId="ListParagraph">
    <w:name w:val="List Paragraph"/>
    <w:basedOn w:val="Normal"/>
    <w:uiPriority w:val="34"/>
    <w:qFormat/>
    <w:pPr>
      <w:ind w:left="720"/>
      <w:contextualSpacing/>
    </w:pPr>
  </w:style>
  <w:style w:type="character" w:styleId="SubtleReference">
    <w:name w:val="Subtle Reference"/>
    <w:uiPriority w:val="31"/>
    <w:qFormat/>
    <w:rPr>
      <w:b w:val="0"/>
      <w:bCs w:val="0"/>
      <w:color w:val="099BDD" w:themeColor="text2"/>
    </w:rPr>
  </w:style>
  <w:style w:type="character" w:styleId="SubtleEmphasis">
    <w:name w:val="Subtle Emphasis"/>
    <w:uiPriority w:val="19"/>
    <w:qFormat/>
    <w:rPr>
      <w:i/>
      <w:iCs/>
      <w:color w:val="044D6E" w:themeColor="text2" w:themeShade="80"/>
    </w:rPr>
  </w:style>
  <w:style w:type="character" w:styleId="Emphasis">
    <w:name w:val="Emphasis"/>
    <w:uiPriority w:val="20"/>
    <w:qFormat/>
    <w:rPr>
      <w:caps/>
      <w:color w:val="auto"/>
      <w:spacing w:val="5"/>
    </w:rPr>
  </w:style>
  <w:style w:type="paragraph" w:styleId="Quote">
    <w:name w:val="Quote"/>
    <w:basedOn w:val="Normal"/>
    <w:next w:val="Normal"/>
    <w:link w:val="QuoteChar"/>
    <w:uiPriority w:val="29"/>
    <w:qFormat/>
    <w:pPr>
      <w:ind w:left="1080" w:right="1080"/>
      <w:jc w:val="center"/>
    </w:pPr>
    <w:rPr>
      <w:i/>
      <w:iCs/>
      <w:sz w:val="24"/>
      <w:szCs w:val="24"/>
    </w:rPr>
  </w:style>
  <w:style w:type="character" w:customStyle="1" w:styleId="QuoteChar">
    <w:name w:val="Quote Char"/>
    <w:basedOn w:val="DefaultParagraphFont"/>
    <w:link w:val="Quote"/>
    <w:uiPriority w:val="29"/>
    <w:rPr>
      <w:i/>
      <w:iCs/>
      <w:sz w:val="24"/>
      <w:szCs w:val="24"/>
    </w:rPr>
  </w:style>
  <w:style w:type="character" w:styleId="IntenseEmphasis">
    <w:name w:val="Intense Emphasis"/>
    <w:uiPriority w:val="21"/>
    <w:qFormat/>
    <w:rPr>
      <w:b/>
      <w:bCs/>
      <w:caps/>
      <w:color w:val="044D6E" w:themeColor="text2" w:themeShade="80"/>
      <w:spacing w:val="10"/>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099BDD" w:themeColor="text2"/>
      <w:sz w:val="24"/>
      <w:szCs w:val="24"/>
    </w:rPr>
  </w:style>
  <w:style w:type="character" w:customStyle="1" w:styleId="IntenseQuoteChar">
    <w:name w:val="Intense Quote Char"/>
    <w:basedOn w:val="DefaultParagraphFont"/>
    <w:link w:val="IntenseQuote"/>
    <w:uiPriority w:val="30"/>
    <w:rPr>
      <w:color w:val="099BDD" w:themeColor="text2"/>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rPr>
      <w:rFonts w:asciiTheme="majorHAnsi" w:eastAsiaTheme="majorEastAsia" w:hAnsiTheme="majorHAnsi" w:cstheme="majorBidi"/>
      <w:caps/>
      <w:spacing w:val="10"/>
      <w:sz w:val="18"/>
      <w:szCs w:val="18"/>
    </w:rPr>
  </w:style>
  <w:style w:type="character" w:customStyle="1" w:styleId="Heading9Char">
    <w:name w:val="Heading 9 Char"/>
    <w:basedOn w:val="DefaultParagraphFont"/>
    <w:link w:val="Heading9"/>
    <w:uiPriority w:val="9"/>
    <w:rPr>
      <w:rFonts w:asciiTheme="majorHAnsi" w:eastAsiaTheme="majorEastAsia" w:hAnsiTheme="majorHAnsi" w:cstheme="majorBidi"/>
      <w:i/>
      <w:iCs/>
      <w:caps/>
      <w:spacing w:val="10"/>
      <w:sz w:val="18"/>
      <w:szCs w:val="18"/>
    </w:rPr>
  </w:style>
  <w:style w:type="paragraph" w:styleId="NoSpacing">
    <w:name w:val="No Spacing"/>
    <w:link w:val="NoSpacingChar"/>
    <w:uiPriority w:val="1"/>
    <w:qFormat/>
    <w:pPr>
      <w:spacing w:after="0" w:line="240" w:lineRule="auto"/>
    </w:pPr>
  </w:style>
  <w:style w:type="character" w:styleId="BookTitle">
    <w:name w:val="Book Title"/>
    <w:uiPriority w:val="33"/>
    <w:qFormat/>
    <w:rPr>
      <w:b/>
      <w:bCs/>
      <w:i/>
      <w:iCs/>
      <w:spacing w:val="0"/>
    </w:rPr>
  </w:style>
  <w:style w:type="paragraph" w:styleId="Caption">
    <w:name w:val="caption"/>
    <w:basedOn w:val="Normal"/>
    <w:next w:val="Normal"/>
    <w:uiPriority w:val="35"/>
    <w:semiHidden/>
    <w:unhideWhenUsed/>
    <w:qFormat/>
    <w:rPr>
      <w:b/>
      <w:bCs/>
      <w:color w:val="0673A5" w:themeColor="text2" w:themeShade="BF"/>
      <w:sz w:val="16"/>
      <w:szCs w:val="16"/>
    </w:rPr>
  </w:style>
  <w:style w:type="character" w:styleId="IntenseReference">
    <w:name w:val="Intense Reference"/>
    <w:uiPriority w:val="32"/>
    <w:qFormat/>
    <w:rPr>
      <w:b w:val="0"/>
      <w:bCs w:val="0"/>
      <w:i/>
      <w:iCs/>
      <w:caps/>
      <w:color w:val="099BDD" w:themeColor="text2"/>
    </w:rPr>
  </w:style>
  <w:style w:type="character" w:customStyle="1" w:styleId="NoSpacingChar">
    <w:name w:val="No Spacing Char"/>
    <w:basedOn w:val="DefaultParagraphFont"/>
    <w:link w:val="NoSpacing"/>
    <w:uiPriority w:val="1"/>
  </w:style>
  <w:style w:type="character" w:styleId="Strong">
    <w:name w:val="Strong"/>
    <w:uiPriority w:val="22"/>
    <w:qFormat/>
    <w:rPr>
      <w:b/>
      <w:bCs/>
    </w:rPr>
  </w:style>
  <w:style w:type="paragraph" w:styleId="TOCHeading">
    <w:name w:val="TOC Heading"/>
    <w:basedOn w:val="Heading1"/>
    <w:next w:val="Normal"/>
    <w:uiPriority w:val="39"/>
    <w:unhideWhenUsed/>
    <w:qFormat/>
    <w:pPr>
      <w:outlineLvl w:val="9"/>
    </w:pPr>
  </w:style>
  <w:style w:type="character" w:styleId="Hyperlink">
    <w:name w:val="Hyperlink"/>
    <w:basedOn w:val="DefaultParagraphFont"/>
    <w:uiPriority w:val="99"/>
    <w:unhideWhenUsed/>
    <w:rsid w:val="0007122A"/>
    <w:rPr>
      <w:color w:val="005DBA" w:themeColor="hyperlink"/>
      <w:u w:val="single"/>
    </w:rPr>
  </w:style>
  <w:style w:type="table" w:customStyle="1" w:styleId="TableGridLight1">
    <w:name w:val="Table Grid Light1"/>
    <w:basedOn w:val="TableNormal"/>
    <w:uiPriority w:val="40"/>
    <w:rsid w:val="00CD51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973C2B"/>
    <w:pPr>
      <w:spacing w:after="0" w:line="240" w:lineRule="auto"/>
    </w:pPr>
    <w:tblPr>
      <w:tblStyleRowBandSize w:val="1"/>
      <w:tblStyleColBandSize w:val="1"/>
      <w:tblBorders>
        <w:top w:val="single" w:sz="4" w:space="0" w:color="AAAAAA" w:themeColor="text1" w:themeTint="66"/>
        <w:left w:val="single" w:sz="4" w:space="0" w:color="AAAAAA" w:themeColor="text1" w:themeTint="66"/>
        <w:bottom w:val="single" w:sz="4" w:space="0" w:color="AAAAAA" w:themeColor="text1" w:themeTint="66"/>
        <w:right w:val="single" w:sz="4" w:space="0" w:color="AAAAAA" w:themeColor="text1" w:themeTint="66"/>
        <w:insideH w:val="single" w:sz="4" w:space="0" w:color="AAAAAA" w:themeColor="text1" w:themeTint="66"/>
        <w:insideV w:val="single" w:sz="4" w:space="0" w:color="AAAAAA" w:themeColor="text1" w:themeTint="66"/>
      </w:tblBorders>
    </w:tblPr>
    <w:tblStylePr w:type="firstRow">
      <w:rPr>
        <w:b/>
        <w:bCs/>
      </w:rPr>
      <w:tblPr/>
      <w:tcPr>
        <w:tcBorders>
          <w:bottom w:val="single" w:sz="12" w:space="0" w:color="808080" w:themeColor="text1" w:themeTint="99"/>
        </w:tcBorders>
      </w:tcPr>
    </w:tblStylePr>
    <w:tblStylePr w:type="lastRow">
      <w:rPr>
        <w:b/>
        <w:bCs/>
      </w:rPr>
      <w:tblPr/>
      <w:tcPr>
        <w:tcBorders>
          <w:top w:val="double" w:sz="2" w:space="0" w:color="808080"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unhideWhenUsed/>
    <w:rsid w:val="00472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7215E"/>
    <w:rPr>
      <w:rFonts w:ascii="Courier New" w:eastAsia="Times New Roman" w:hAnsi="Courier New" w:cs="Courier New"/>
      <w:sz w:val="20"/>
      <w:szCs w:val="20"/>
      <w:lang w:eastAsia="en-US"/>
    </w:rPr>
  </w:style>
  <w:style w:type="table" w:customStyle="1" w:styleId="PlainTable51">
    <w:name w:val="Plain Table 51"/>
    <w:basedOn w:val="TableNormal"/>
    <w:uiPriority w:val="45"/>
    <w:rsid w:val="000F3A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59595"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59595"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59595"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59595"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
    <w:name w:val="List Bullet"/>
    <w:basedOn w:val="Normal"/>
    <w:uiPriority w:val="1"/>
    <w:unhideWhenUsed/>
    <w:qFormat/>
    <w:rsid w:val="00AE1164"/>
    <w:pPr>
      <w:numPr>
        <w:numId w:val="1"/>
      </w:numPr>
      <w:spacing w:before="0" w:after="80" w:line="240" w:lineRule="auto"/>
    </w:pPr>
    <w:rPr>
      <w:rFonts w:eastAsiaTheme="minorHAnsi"/>
      <w:color w:val="606060" w:themeColor="text1" w:themeTint="BF"/>
      <w:sz w:val="18"/>
      <w:szCs w:val="20"/>
    </w:rPr>
  </w:style>
  <w:style w:type="character" w:customStyle="1" w:styleId="apple-converted-space">
    <w:name w:val="apple-converted-space"/>
    <w:basedOn w:val="DefaultParagraphFont"/>
    <w:rsid w:val="0025699B"/>
  </w:style>
  <w:style w:type="paragraph" w:styleId="BalloonText">
    <w:name w:val="Balloon Text"/>
    <w:basedOn w:val="Normal"/>
    <w:link w:val="BalloonTextChar"/>
    <w:uiPriority w:val="99"/>
    <w:semiHidden/>
    <w:unhideWhenUsed/>
    <w:rsid w:val="00897B8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B81"/>
    <w:rPr>
      <w:rFonts w:ascii="Tahoma" w:hAnsi="Tahoma" w:cs="Tahoma"/>
      <w:sz w:val="16"/>
      <w:szCs w:val="16"/>
    </w:rPr>
  </w:style>
  <w:style w:type="character" w:customStyle="1" w:styleId="UnresolvedMention1">
    <w:name w:val="Unresolved Mention1"/>
    <w:basedOn w:val="DefaultParagraphFont"/>
    <w:uiPriority w:val="99"/>
    <w:semiHidden/>
    <w:unhideWhenUsed/>
    <w:rsid w:val="00777D24"/>
    <w:rPr>
      <w:color w:val="808080"/>
      <w:shd w:val="clear" w:color="auto" w:fill="E6E6E6"/>
    </w:rPr>
  </w:style>
  <w:style w:type="table" w:styleId="GridTable1Light-Accent5">
    <w:name w:val="Grid Table 1 Light Accent 5"/>
    <w:basedOn w:val="TableNormal"/>
    <w:uiPriority w:val="46"/>
    <w:rsid w:val="000027AB"/>
    <w:pPr>
      <w:spacing w:after="0" w:line="240" w:lineRule="auto"/>
    </w:pPr>
    <w:tblPr>
      <w:tblStyleRowBandSize w:val="1"/>
      <w:tblStyleColBandSize w:val="1"/>
      <w:tblBorders>
        <w:top w:val="single" w:sz="4" w:space="0" w:color="CCCCCF" w:themeColor="accent5" w:themeTint="66"/>
        <w:left w:val="single" w:sz="4" w:space="0" w:color="CCCCCF" w:themeColor="accent5" w:themeTint="66"/>
        <w:bottom w:val="single" w:sz="4" w:space="0" w:color="CCCCCF" w:themeColor="accent5" w:themeTint="66"/>
        <w:right w:val="single" w:sz="4" w:space="0" w:color="CCCCCF" w:themeColor="accent5" w:themeTint="66"/>
        <w:insideH w:val="single" w:sz="4" w:space="0" w:color="CCCCCF" w:themeColor="accent5" w:themeTint="66"/>
        <w:insideV w:val="single" w:sz="4" w:space="0" w:color="CCCCCF" w:themeColor="accent5" w:themeTint="66"/>
      </w:tblBorders>
    </w:tblPr>
    <w:tblStylePr w:type="firstRow">
      <w:rPr>
        <w:b/>
        <w:bCs/>
      </w:rPr>
      <w:tblPr/>
      <w:tcPr>
        <w:tcBorders>
          <w:bottom w:val="single" w:sz="12" w:space="0" w:color="B3B3B7" w:themeColor="accent5" w:themeTint="99"/>
        </w:tcBorders>
      </w:tcPr>
    </w:tblStylePr>
    <w:tblStylePr w:type="lastRow">
      <w:rPr>
        <w:b/>
        <w:bCs/>
      </w:rPr>
      <w:tblPr/>
      <w:tcPr>
        <w:tcBorders>
          <w:top w:val="double" w:sz="2" w:space="0" w:color="B3B3B7"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E698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E698F"/>
  </w:style>
  <w:style w:type="paragraph" w:styleId="Footer">
    <w:name w:val="footer"/>
    <w:basedOn w:val="Normal"/>
    <w:link w:val="FooterChar"/>
    <w:uiPriority w:val="99"/>
    <w:unhideWhenUsed/>
    <w:rsid w:val="00FE698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E698F"/>
  </w:style>
  <w:style w:type="character" w:customStyle="1" w:styleId="pointer">
    <w:name w:val="pointer"/>
    <w:basedOn w:val="DefaultParagraphFont"/>
    <w:rsid w:val="007448F9"/>
  </w:style>
  <w:style w:type="character" w:styleId="CommentReference">
    <w:name w:val="annotation reference"/>
    <w:basedOn w:val="DefaultParagraphFont"/>
    <w:uiPriority w:val="99"/>
    <w:semiHidden/>
    <w:unhideWhenUsed/>
    <w:rsid w:val="000A330A"/>
    <w:rPr>
      <w:sz w:val="16"/>
      <w:szCs w:val="16"/>
    </w:rPr>
  </w:style>
  <w:style w:type="paragraph" w:styleId="CommentText">
    <w:name w:val="annotation text"/>
    <w:basedOn w:val="Normal"/>
    <w:link w:val="CommentTextChar"/>
    <w:uiPriority w:val="99"/>
    <w:semiHidden/>
    <w:unhideWhenUsed/>
    <w:rsid w:val="000A330A"/>
    <w:pPr>
      <w:spacing w:line="240" w:lineRule="auto"/>
    </w:pPr>
    <w:rPr>
      <w:sz w:val="20"/>
      <w:szCs w:val="20"/>
    </w:rPr>
  </w:style>
  <w:style w:type="character" w:customStyle="1" w:styleId="CommentTextChar">
    <w:name w:val="Comment Text Char"/>
    <w:basedOn w:val="DefaultParagraphFont"/>
    <w:link w:val="CommentText"/>
    <w:uiPriority w:val="99"/>
    <w:semiHidden/>
    <w:rsid w:val="000A330A"/>
    <w:rPr>
      <w:sz w:val="20"/>
      <w:szCs w:val="20"/>
    </w:rPr>
  </w:style>
  <w:style w:type="paragraph" w:styleId="CommentSubject">
    <w:name w:val="annotation subject"/>
    <w:basedOn w:val="CommentText"/>
    <w:next w:val="CommentText"/>
    <w:link w:val="CommentSubjectChar"/>
    <w:uiPriority w:val="99"/>
    <w:semiHidden/>
    <w:unhideWhenUsed/>
    <w:rsid w:val="000A330A"/>
    <w:rPr>
      <w:b/>
      <w:bCs/>
    </w:rPr>
  </w:style>
  <w:style w:type="character" w:customStyle="1" w:styleId="CommentSubjectChar">
    <w:name w:val="Comment Subject Char"/>
    <w:basedOn w:val="CommentTextChar"/>
    <w:link w:val="CommentSubject"/>
    <w:uiPriority w:val="99"/>
    <w:semiHidden/>
    <w:rsid w:val="000A330A"/>
    <w:rPr>
      <w:b/>
      <w:bCs/>
      <w:sz w:val="20"/>
      <w:szCs w:val="20"/>
    </w:rPr>
  </w:style>
  <w:style w:type="paragraph" w:styleId="NormalWeb">
    <w:name w:val="Normal (Web)"/>
    <w:basedOn w:val="Normal"/>
    <w:uiPriority w:val="99"/>
    <w:semiHidden/>
    <w:unhideWhenUsed/>
    <w:rsid w:val="00675ED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commentedcolumn">
    <w:name w:val="commented_column"/>
    <w:basedOn w:val="DefaultParagraphFont"/>
    <w:rsid w:val="00662DFA"/>
  </w:style>
  <w:style w:type="paragraph" w:styleId="TOC1">
    <w:name w:val="toc 1"/>
    <w:basedOn w:val="Normal"/>
    <w:next w:val="Normal"/>
    <w:autoRedefine/>
    <w:uiPriority w:val="39"/>
    <w:unhideWhenUsed/>
    <w:rsid w:val="00354C75"/>
    <w:pPr>
      <w:spacing w:after="100"/>
    </w:pPr>
  </w:style>
  <w:style w:type="paragraph" w:styleId="TOC2">
    <w:name w:val="toc 2"/>
    <w:basedOn w:val="Normal"/>
    <w:next w:val="Normal"/>
    <w:autoRedefine/>
    <w:uiPriority w:val="39"/>
    <w:unhideWhenUsed/>
    <w:rsid w:val="00354C75"/>
    <w:pPr>
      <w:spacing w:after="100"/>
      <w:ind w:left="220"/>
    </w:pPr>
  </w:style>
  <w:style w:type="paragraph" w:styleId="TOC3">
    <w:name w:val="toc 3"/>
    <w:basedOn w:val="Normal"/>
    <w:next w:val="Normal"/>
    <w:autoRedefine/>
    <w:uiPriority w:val="39"/>
    <w:unhideWhenUsed/>
    <w:rsid w:val="00EE52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4636">
      <w:bodyDiv w:val="1"/>
      <w:marLeft w:val="0"/>
      <w:marRight w:val="0"/>
      <w:marTop w:val="0"/>
      <w:marBottom w:val="0"/>
      <w:divBdr>
        <w:top w:val="none" w:sz="0" w:space="0" w:color="auto"/>
        <w:left w:val="none" w:sz="0" w:space="0" w:color="auto"/>
        <w:bottom w:val="none" w:sz="0" w:space="0" w:color="auto"/>
        <w:right w:val="none" w:sz="0" w:space="0" w:color="auto"/>
      </w:divBdr>
    </w:div>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44571818">
      <w:bodyDiv w:val="1"/>
      <w:marLeft w:val="0"/>
      <w:marRight w:val="0"/>
      <w:marTop w:val="0"/>
      <w:marBottom w:val="0"/>
      <w:divBdr>
        <w:top w:val="none" w:sz="0" w:space="0" w:color="auto"/>
        <w:left w:val="none" w:sz="0" w:space="0" w:color="auto"/>
        <w:bottom w:val="none" w:sz="0" w:space="0" w:color="auto"/>
        <w:right w:val="none" w:sz="0" w:space="0" w:color="auto"/>
      </w:divBdr>
    </w:div>
    <w:div w:id="113913384">
      <w:bodyDiv w:val="1"/>
      <w:marLeft w:val="0"/>
      <w:marRight w:val="0"/>
      <w:marTop w:val="0"/>
      <w:marBottom w:val="0"/>
      <w:divBdr>
        <w:top w:val="none" w:sz="0" w:space="0" w:color="auto"/>
        <w:left w:val="none" w:sz="0" w:space="0" w:color="auto"/>
        <w:bottom w:val="none" w:sz="0" w:space="0" w:color="auto"/>
        <w:right w:val="none" w:sz="0" w:space="0" w:color="auto"/>
      </w:divBdr>
    </w:div>
    <w:div w:id="163210794">
      <w:bodyDiv w:val="1"/>
      <w:marLeft w:val="0"/>
      <w:marRight w:val="0"/>
      <w:marTop w:val="0"/>
      <w:marBottom w:val="0"/>
      <w:divBdr>
        <w:top w:val="none" w:sz="0" w:space="0" w:color="auto"/>
        <w:left w:val="none" w:sz="0" w:space="0" w:color="auto"/>
        <w:bottom w:val="none" w:sz="0" w:space="0" w:color="auto"/>
        <w:right w:val="none" w:sz="0" w:space="0" w:color="auto"/>
      </w:divBdr>
    </w:div>
    <w:div w:id="203375500">
      <w:bodyDiv w:val="1"/>
      <w:marLeft w:val="0"/>
      <w:marRight w:val="0"/>
      <w:marTop w:val="0"/>
      <w:marBottom w:val="0"/>
      <w:divBdr>
        <w:top w:val="none" w:sz="0" w:space="0" w:color="auto"/>
        <w:left w:val="none" w:sz="0" w:space="0" w:color="auto"/>
        <w:bottom w:val="none" w:sz="0" w:space="0" w:color="auto"/>
        <w:right w:val="none" w:sz="0" w:space="0" w:color="auto"/>
      </w:divBdr>
      <w:divsChild>
        <w:div w:id="1374034574">
          <w:marLeft w:val="0"/>
          <w:marRight w:val="0"/>
          <w:marTop w:val="0"/>
          <w:marBottom w:val="0"/>
          <w:divBdr>
            <w:top w:val="none" w:sz="0" w:space="0" w:color="auto"/>
            <w:left w:val="none" w:sz="0" w:space="0" w:color="auto"/>
            <w:bottom w:val="none" w:sz="0" w:space="0" w:color="auto"/>
            <w:right w:val="none" w:sz="0" w:space="0" w:color="auto"/>
          </w:divBdr>
        </w:div>
        <w:div w:id="1420829735">
          <w:marLeft w:val="0"/>
          <w:marRight w:val="0"/>
          <w:marTop w:val="0"/>
          <w:marBottom w:val="0"/>
          <w:divBdr>
            <w:top w:val="none" w:sz="0" w:space="0" w:color="auto"/>
            <w:left w:val="none" w:sz="0" w:space="0" w:color="auto"/>
            <w:bottom w:val="none" w:sz="0" w:space="0" w:color="auto"/>
            <w:right w:val="none" w:sz="0" w:space="0" w:color="auto"/>
          </w:divBdr>
        </w:div>
      </w:divsChild>
    </w:div>
    <w:div w:id="217253081">
      <w:bodyDiv w:val="1"/>
      <w:marLeft w:val="0"/>
      <w:marRight w:val="0"/>
      <w:marTop w:val="0"/>
      <w:marBottom w:val="0"/>
      <w:divBdr>
        <w:top w:val="none" w:sz="0" w:space="0" w:color="auto"/>
        <w:left w:val="none" w:sz="0" w:space="0" w:color="auto"/>
        <w:bottom w:val="none" w:sz="0" w:space="0" w:color="auto"/>
        <w:right w:val="none" w:sz="0" w:space="0" w:color="auto"/>
      </w:divBdr>
    </w:div>
    <w:div w:id="221252015">
      <w:bodyDiv w:val="1"/>
      <w:marLeft w:val="0"/>
      <w:marRight w:val="0"/>
      <w:marTop w:val="0"/>
      <w:marBottom w:val="0"/>
      <w:divBdr>
        <w:top w:val="none" w:sz="0" w:space="0" w:color="auto"/>
        <w:left w:val="none" w:sz="0" w:space="0" w:color="auto"/>
        <w:bottom w:val="none" w:sz="0" w:space="0" w:color="auto"/>
        <w:right w:val="none" w:sz="0" w:space="0" w:color="auto"/>
      </w:divBdr>
    </w:div>
    <w:div w:id="260533953">
      <w:bodyDiv w:val="1"/>
      <w:marLeft w:val="0"/>
      <w:marRight w:val="0"/>
      <w:marTop w:val="0"/>
      <w:marBottom w:val="0"/>
      <w:divBdr>
        <w:top w:val="none" w:sz="0" w:space="0" w:color="auto"/>
        <w:left w:val="none" w:sz="0" w:space="0" w:color="auto"/>
        <w:bottom w:val="none" w:sz="0" w:space="0" w:color="auto"/>
        <w:right w:val="none" w:sz="0" w:space="0" w:color="auto"/>
      </w:divBdr>
    </w:div>
    <w:div w:id="285504223">
      <w:bodyDiv w:val="1"/>
      <w:marLeft w:val="0"/>
      <w:marRight w:val="0"/>
      <w:marTop w:val="0"/>
      <w:marBottom w:val="0"/>
      <w:divBdr>
        <w:top w:val="none" w:sz="0" w:space="0" w:color="auto"/>
        <w:left w:val="none" w:sz="0" w:space="0" w:color="auto"/>
        <w:bottom w:val="none" w:sz="0" w:space="0" w:color="auto"/>
        <w:right w:val="none" w:sz="0" w:space="0" w:color="auto"/>
      </w:divBdr>
    </w:div>
    <w:div w:id="323515182">
      <w:bodyDiv w:val="1"/>
      <w:marLeft w:val="0"/>
      <w:marRight w:val="0"/>
      <w:marTop w:val="0"/>
      <w:marBottom w:val="0"/>
      <w:divBdr>
        <w:top w:val="none" w:sz="0" w:space="0" w:color="auto"/>
        <w:left w:val="none" w:sz="0" w:space="0" w:color="auto"/>
        <w:bottom w:val="none" w:sz="0" w:space="0" w:color="auto"/>
        <w:right w:val="none" w:sz="0" w:space="0" w:color="auto"/>
      </w:divBdr>
      <w:divsChild>
        <w:div w:id="1138448395">
          <w:marLeft w:val="0"/>
          <w:marRight w:val="0"/>
          <w:marTop w:val="0"/>
          <w:marBottom w:val="0"/>
          <w:divBdr>
            <w:top w:val="none" w:sz="0" w:space="0" w:color="auto"/>
            <w:left w:val="none" w:sz="0" w:space="0" w:color="auto"/>
            <w:bottom w:val="none" w:sz="0" w:space="0" w:color="auto"/>
            <w:right w:val="none" w:sz="0" w:space="0" w:color="auto"/>
          </w:divBdr>
        </w:div>
      </w:divsChild>
    </w:div>
    <w:div w:id="350886308">
      <w:bodyDiv w:val="1"/>
      <w:marLeft w:val="0"/>
      <w:marRight w:val="0"/>
      <w:marTop w:val="0"/>
      <w:marBottom w:val="0"/>
      <w:divBdr>
        <w:top w:val="none" w:sz="0" w:space="0" w:color="auto"/>
        <w:left w:val="none" w:sz="0" w:space="0" w:color="auto"/>
        <w:bottom w:val="none" w:sz="0" w:space="0" w:color="auto"/>
        <w:right w:val="none" w:sz="0" w:space="0" w:color="auto"/>
      </w:divBdr>
    </w:div>
    <w:div w:id="360400887">
      <w:bodyDiv w:val="1"/>
      <w:marLeft w:val="0"/>
      <w:marRight w:val="0"/>
      <w:marTop w:val="0"/>
      <w:marBottom w:val="0"/>
      <w:divBdr>
        <w:top w:val="none" w:sz="0" w:space="0" w:color="auto"/>
        <w:left w:val="none" w:sz="0" w:space="0" w:color="auto"/>
        <w:bottom w:val="none" w:sz="0" w:space="0" w:color="auto"/>
        <w:right w:val="none" w:sz="0" w:space="0" w:color="auto"/>
      </w:divBdr>
    </w:div>
    <w:div w:id="366831242">
      <w:bodyDiv w:val="1"/>
      <w:marLeft w:val="0"/>
      <w:marRight w:val="0"/>
      <w:marTop w:val="0"/>
      <w:marBottom w:val="0"/>
      <w:divBdr>
        <w:top w:val="none" w:sz="0" w:space="0" w:color="auto"/>
        <w:left w:val="none" w:sz="0" w:space="0" w:color="auto"/>
        <w:bottom w:val="none" w:sz="0" w:space="0" w:color="auto"/>
        <w:right w:val="none" w:sz="0" w:space="0" w:color="auto"/>
      </w:divBdr>
    </w:div>
    <w:div w:id="378239103">
      <w:bodyDiv w:val="1"/>
      <w:marLeft w:val="0"/>
      <w:marRight w:val="0"/>
      <w:marTop w:val="0"/>
      <w:marBottom w:val="0"/>
      <w:divBdr>
        <w:top w:val="none" w:sz="0" w:space="0" w:color="auto"/>
        <w:left w:val="none" w:sz="0" w:space="0" w:color="auto"/>
        <w:bottom w:val="none" w:sz="0" w:space="0" w:color="auto"/>
        <w:right w:val="none" w:sz="0" w:space="0" w:color="auto"/>
      </w:divBdr>
    </w:div>
    <w:div w:id="476260020">
      <w:bodyDiv w:val="1"/>
      <w:marLeft w:val="0"/>
      <w:marRight w:val="0"/>
      <w:marTop w:val="0"/>
      <w:marBottom w:val="0"/>
      <w:divBdr>
        <w:top w:val="none" w:sz="0" w:space="0" w:color="auto"/>
        <w:left w:val="none" w:sz="0" w:space="0" w:color="auto"/>
        <w:bottom w:val="none" w:sz="0" w:space="0" w:color="auto"/>
        <w:right w:val="none" w:sz="0" w:space="0" w:color="auto"/>
      </w:divBdr>
    </w:div>
    <w:div w:id="484009914">
      <w:bodyDiv w:val="1"/>
      <w:marLeft w:val="0"/>
      <w:marRight w:val="0"/>
      <w:marTop w:val="0"/>
      <w:marBottom w:val="0"/>
      <w:divBdr>
        <w:top w:val="none" w:sz="0" w:space="0" w:color="auto"/>
        <w:left w:val="none" w:sz="0" w:space="0" w:color="auto"/>
        <w:bottom w:val="none" w:sz="0" w:space="0" w:color="auto"/>
        <w:right w:val="none" w:sz="0" w:space="0" w:color="auto"/>
      </w:divBdr>
    </w:div>
    <w:div w:id="500386797">
      <w:bodyDiv w:val="1"/>
      <w:marLeft w:val="0"/>
      <w:marRight w:val="0"/>
      <w:marTop w:val="0"/>
      <w:marBottom w:val="0"/>
      <w:divBdr>
        <w:top w:val="none" w:sz="0" w:space="0" w:color="auto"/>
        <w:left w:val="none" w:sz="0" w:space="0" w:color="auto"/>
        <w:bottom w:val="none" w:sz="0" w:space="0" w:color="auto"/>
        <w:right w:val="none" w:sz="0" w:space="0" w:color="auto"/>
      </w:divBdr>
    </w:div>
    <w:div w:id="598105101">
      <w:bodyDiv w:val="1"/>
      <w:marLeft w:val="0"/>
      <w:marRight w:val="0"/>
      <w:marTop w:val="0"/>
      <w:marBottom w:val="0"/>
      <w:divBdr>
        <w:top w:val="none" w:sz="0" w:space="0" w:color="auto"/>
        <w:left w:val="none" w:sz="0" w:space="0" w:color="auto"/>
        <w:bottom w:val="none" w:sz="0" w:space="0" w:color="auto"/>
        <w:right w:val="none" w:sz="0" w:space="0" w:color="auto"/>
      </w:divBdr>
      <w:divsChild>
        <w:div w:id="155533976">
          <w:marLeft w:val="0"/>
          <w:marRight w:val="0"/>
          <w:marTop w:val="0"/>
          <w:marBottom w:val="0"/>
          <w:divBdr>
            <w:top w:val="none" w:sz="0" w:space="0" w:color="auto"/>
            <w:left w:val="none" w:sz="0" w:space="0" w:color="auto"/>
            <w:bottom w:val="none" w:sz="0" w:space="0" w:color="auto"/>
            <w:right w:val="none" w:sz="0" w:space="0" w:color="auto"/>
          </w:divBdr>
          <w:divsChild>
            <w:div w:id="479004389">
              <w:marLeft w:val="0"/>
              <w:marRight w:val="0"/>
              <w:marTop w:val="0"/>
              <w:marBottom w:val="0"/>
              <w:divBdr>
                <w:top w:val="none" w:sz="0" w:space="0" w:color="auto"/>
                <w:left w:val="none" w:sz="0" w:space="0" w:color="auto"/>
                <w:bottom w:val="none" w:sz="0" w:space="0" w:color="auto"/>
                <w:right w:val="none" w:sz="0" w:space="0" w:color="auto"/>
              </w:divBdr>
              <w:divsChild>
                <w:div w:id="579684021">
                  <w:marLeft w:val="0"/>
                  <w:marRight w:val="0"/>
                  <w:marTop w:val="0"/>
                  <w:marBottom w:val="0"/>
                  <w:divBdr>
                    <w:top w:val="none" w:sz="0" w:space="0" w:color="auto"/>
                    <w:left w:val="none" w:sz="0" w:space="0" w:color="auto"/>
                    <w:bottom w:val="none" w:sz="0" w:space="0" w:color="auto"/>
                    <w:right w:val="none" w:sz="0" w:space="0" w:color="auto"/>
                  </w:divBdr>
                  <w:divsChild>
                    <w:div w:id="65231403">
                      <w:marLeft w:val="600"/>
                      <w:marRight w:val="0"/>
                      <w:marTop w:val="0"/>
                      <w:marBottom w:val="0"/>
                      <w:divBdr>
                        <w:top w:val="none" w:sz="0" w:space="0" w:color="auto"/>
                        <w:left w:val="none" w:sz="0" w:space="0" w:color="auto"/>
                        <w:bottom w:val="none" w:sz="0" w:space="0" w:color="auto"/>
                        <w:right w:val="none" w:sz="0" w:space="0" w:color="auto"/>
                      </w:divBdr>
                    </w:div>
                    <w:div w:id="68843806">
                      <w:marLeft w:val="600"/>
                      <w:marRight w:val="0"/>
                      <w:marTop w:val="0"/>
                      <w:marBottom w:val="0"/>
                      <w:divBdr>
                        <w:top w:val="none" w:sz="0" w:space="0" w:color="auto"/>
                        <w:left w:val="none" w:sz="0" w:space="0" w:color="auto"/>
                        <w:bottom w:val="none" w:sz="0" w:space="0" w:color="auto"/>
                        <w:right w:val="none" w:sz="0" w:space="0" w:color="auto"/>
                      </w:divBdr>
                    </w:div>
                    <w:div w:id="131751241">
                      <w:marLeft w:val="600"/>
                      <w:marRight w:val="0"/>
                      <w:marTop w:val="0"/>
                      <w:marBottom w:val="0"/>
                      <w:divBdr>
                        <w:top w:val="none" w:sz="0" w:space="0" w:color="auto"/>
                        <w:left w:val="none" w:sz="0" w:space="0" w:color="auto"/>
                        <w:bottom w:val="none" w:sz="0" w:space="0" w:color="auto"/>
                        <w:right w:val="none" w:sz="0" w:space="0" w:color="auto"/>
                      </w:divBdr>
                    </w:div>
                    <w:div w:id="177281537">
                      <w:marLeft w:val="600"/>
                      <w:marRight w:val="0"/>
                      <w:marTop w:val="0"/>
                      <w:marBottom w:val="0"/>
                      <w:divBdr>
                        <w:top w:val="none" w:sz="0" w:space="0" w:color="auto"/>
                        <w:left w:val="none" w:sz="0" w:space="0" w:color="auto"/>
                        <w:bottom w:val="none" w:sz="0" w:space="0" w:color="auto"/>
                        <w:right w:val="none" w:sz="0" w:space="0" w:color="auto"/>
                      </w:divBdr>
                    </w:div>
                    <w:div w:id="237053775">
                      <w:marLeft w:val="600"/>
                      <w:marRight w:val="0"/>
                      <w:marTop w:val="0"/>
                      <w:marBottom w:val="0"/>
                      <w:divBdr>
                        <w:top w:val="none" w:sz="0" w:space="0" w:color="auto"/>
                        <w:left w:val="none" w:sz="0" w:space="0" w:color="auto"/>
                        <w:bottom w:val="none" w:sz="0" w:space="0" w:color="auto"/>
                        <w:right w:val="none" w:sz="0" w:space="0" w:color="auto"/>
                      </w:divBdr>
                    </w:div>
                    <w:div w:id="414329724">
                      <w:marLeft w:val="600"/>
                      <w:marRight w:val="0"/>
                      <w:marTop w:val="0"/>
                      <w:marBottom w:val="0"/>
                      <w:divBdr>
                        <w:top w:val="none" w:sz="0" w:space="0" w:color="auto"/>
                        <w:left w:val="none" w:sz="0" w:space="0" w:color="auto"/>
                        <w:bottom w:val="none" w:sz="0" w:space="0" w:color="auto"/>
                        <w:right w:val="none" w:sz="0" w:space="0" w:color="auto"/>
                      </w:divBdr>
                    </w:div>
                    <w:div w:id="416749971">
                      <w:marLeft w:val="600"/>
                      <w:marRight w:val="0"/>
                      <w:marTop w:val="0"/>
                      <w:marBottom w:val="0"/>
                      <w:divBdr>
                        <w:top w:val="none" w:sz="0" w:space="0" w:color="auto"/>
                        <w:left w:val="none" w:sz="0" w:space="0" w:color="auto"/>
                        <w:bottom w:val="none" w:sz="0" w:space="0" w:color="auto"/>
                        <w:right w:val="none" w:sz="0" w:space="0" w:color="auto"/>
                      </w:divBdr>
                    </w:div>
                    <w:div w:id="496846446">
                      <w:marLeft w:val="600"/>
                      <w:marRight w:val="0"/>
                      <w:marTop w:val="0"/>
                      <w:marBottom w:val="0"/>
                      <w:divBdr>
                        <w:top w:val="none" w:sz="0" w:space="0" w:color="auto"/>
                        <w:left w:val="none" w:sz="0" w:space="0" w:color="auto"/>
                        <w:bottom w:val="none" w:sz="0" w:space="0" w:color="auto"/>
                        <w:right w:val="none" w:sz="0" w:space="0" w:color="auto"/>
                      </w:divBdr>
                    </w:div>
                    <w:div w:id="558328634">
                      <w:marLeft w:val="600"/>
                      <w:marRight w:val="0"/>
                      <w:marTop w:val="0"/>
                      <w:marBottom w:val="0"/>
                      <w:divBdr>
                        <w:top w:val="none" w:sz="0" w:space="0" w:color="auto"/>
                        <w:left w:val="none" w:sz="0" w:space="0" w:color="auto"/>
                        <w:bottom w:val="none" w:sz="0" w:space="0" w:color="auto"/>
                        <w:right w:val="none" w:sz="0" w:space="0" w:color="auto"/>
                      </w:divBdr>
                    </w:div>
                    <w:div w:id="572467215">
                      <w:marLeft w:val="600"/>
                      <w:marRight w:val="0"/>
                      <w:marTop w:val="0"/>
                      <w:marBottom w:val="0"/>
                      <w:divBdr>
                        <w:top w:val="none" w:sz="0" w:space="0" w:color="auto"/>
                        <w:left w:val="none" w:sz="0" w:space="0" w:color="auto"/>
                        <w:bottom w:val="none" w:sz="0" w:space="0" w:color="auto"/>
                        <w:right w:val="none" w:sz="0" w:space="0" w:color="auto"/>
                      </w:divBdr>
                    </w:div>
                    <w:div w:id="701251412">
                      <w:marLeft w:val="600"/>
                      <w:marRight w:val="0"/>
                      <w:marTop w:val="0"/>
                      <w:marBottom w:val="0"/>
                      <w:divBdr>
                        <w:top w:val="none" w:sz="0" w:space="0" w:color="auto"/>
                        <w:left w:val="none" w:sz="0" w:space="0" w:color="auto"/>
                        <w:bottom w:val="none" w:sz="0" w:space="0" w:color="auto"/>
                        <w:right w:val="none" w:sz="0" w:space="0" w:color="auto"/>
                      </w:divBdr>
                    </w:div>
                    <w:div w:id="718209301">
                      <w:marLeft w:val="600"/>
                      <w:marRight w:val="0"/>
                      <w:marTop w:val="0"/>
                      <w:marBottom w:val="0"/>
                      <w:divBdr>
                        <w:top w:val="none" w:sz="0" w:space="0" w:color="auto"/>
                        <w:left w:val="none" w:sz="0" w:space="0" w:color="auto"/>
                        <w:bottom w:val="none" w:sz="0" w:space="0" w:color="auto"/>
                        <w:right w:val="none" w:sz="0" w:space="0" w:color="auto"/>
                      </w:divBdr>
                    </w:div>
                    <w:div w:id="765157002">
                      <w:marLeft w:val="600"/>
                      <w:marRight w:val="0"/>
                      <w:marTop w:val="0"/>
                      <w:marBottom w:val="0"/>
                      <w:divBdr>
                        <w:top w:val="none" w:sz="0" w:space="0" w:color="auto"/>
                        <w:left w:val="none" w:sz="0" w:space="0" w:color="auto"/>
                        <w:bottom w:val="none" w:sz="0" w:space="0" w:color="auto"/>
                        <w:right w:val="none" w:sz="0" w:space="0" w:color="auto"/>
                      </w:divBdr>
                    </w:div>
                    <w:div w:id="792141627">
                      <w:marLeft w:val="600"/>
                      <w:marRight w:val="0"/>
                      <w:marTop w:val="0"/>
                      <w:marBottom w:val="0"/>
                      <w:divBdr>
                        <w:top w:val="none" w:sz="0" w:space="0" w:color="auto"/>
                        <w:left w:val="none" w:sz="0" w:space="0" w:color="auto"/>
                        <w:bottom w:val="none" w:sz="0" w:space="0" w:color="auto"/>
                        <w:right w:val="none" w:sz="0" w:space="0" w:color="auto"/>
                      </w:divBdr>
                    </w:div>
                    <w:div w:id="815609300">
                      <w:marLeft w:val="600"/>
                      <w:marRight w:val="0"/>
                      <w:marTop w:val="0"/>
                      <w:marBottom w:val="0"/>
                      <w:divBdr>
                        <w:top w:val="none" w:sz="0" w:space="0" w:color="auto"/>
                        <w:left w:val="none" w:sz="0" w:space="0" w:color="auto"/>
                        <w:bottom w:val="none" w:sz="0" w:space="0" w:color="auto"/>
                        <w:right w:val="none" w:sz="0" w:space="0" w:color="auto"/>
                      </w:divBdr>
                    </w:div>
                    <w:div w:id="835609748">
                      <w:marLeft w:val="600"/>
                      <w:marRight w:val="0"/>
                      <w:marTop w:val="0"/>
                      <w:marBottom w:val="0"/>
                      <w:divBdr>
                        <w:top w:val="none" w:sz="0" w:space="0" w:color="auto"/>
                        <w:left w:val="none" w:sz="0" w:space="0" w:color="auto"/>
                        <w:bottom w:val="none" w:sz="0" w:space="0" w:color="auto"/>
                        <w:right w:val="none" w:sz="0" w:space="0" w:color="auto"/>
                      </w:divBdr>
                    </w:div>
                    <w:div w:id="934940218">
                      <w:marLeft w:val="600"/>
                      <w:marRight w:val="0"/>
                      <w:marTop w:val="0"/>
                      <w:marBottom w:val="0"/>
                      <w:divBdr>
                        <w:top w:val="none" w:sz="0" w:space="0" w:color="auto"/>
                        <w:left w:val="none" w:sz="0" w:space="0" w:color="auto"/>
                        <w:bottom w:val="none" w:sz="0" w:space="0" w:color="auto"/>
                        <w:right w:val="none" w:sz="0" w:space="0" w:color="auto"/>
                      </w:divBdr>
                    </w:div>
                    <w:div w:id="976684064">
                      <w:marLeft w:val="600"/>
                      <w:marRight w:val="0"/>
                      <w:marTop w:val="0"/>
                      <w:marBottom w:val="0"/>
                      <w:divBdr>
                        <w:top w:val="none" w:sz="0" w:space="0" w:color="auto"/>
                        <w:left w:val="none" w:sz="0" w:space="0" w:color="auto"/>
                        <w:bottom w:val="none" w:sz="0" w:space="0" w:color="auto"/>
                        <w:right w:val="none" w:sz="0" w:space="0" w:color="auto"/>
                      </w:divBdr>
                    </w:div>
                    <w:div w:id="1105340942">
                      <w:marLeft w:val="600"/>
                      <w:marRight w:val="0"/>
                      <w:marTop w:val="0"/>
                      <w:marBottom w:val="0"/>
                      <w:divBdr>
                        <w:top w:val="none" w:sz="0" w:space="0" w:color="auto"/>
                        <w:left w:val="none" w:sz="0" w:space="0" w:color="auto"/>
                        <w:bottom w:val="none" w:sz="0" w:space="0" w:color="auto"/>
                        <w:right w:val="none" w:sz="0" w:space="0" w:color="auto"/>
                      </w:divBdr>
                    </w:div>
                    <w:div w:id="1153989621">
                      <w:marLeft w:val="600"/>
                      <w:marRight w:val="0"/>
                      <w:marTop w:val="0"/>
                      <w:marBottom w:val="0"/>
                      <w:divBdr>
                        <w:top w:val="none" w:sz="0" w:space="0" w:color="auto"/>
                        <w:left w:val="none" w:sz="0" w:space="0" w:color="auto"/>
                        <w:bottom w:val="none" w:sz="0" w:space="0" w:color="auto"/>
                        <w:right w:val="none" w:sz="0" w:space="0" w:color="auto"/>
                      </w:divBdr>
                    </w:div>
                    <w:div w:id="1179857446">
                      <w:marLeft w:val="600"/>
                      <w:marRight w:val="0"/>
                      <w:marTop w:val="0"/>
                      <w:marBottom w:val="0"/>
                      <w:divBdr>
                        <w:top w:val="none" w:sz="0" w:space="0" w:color="auto"/>
                        <w:left w:val="none" w:sz="0" w:space="0" w:color="auto"/>
                        <w:bottom w:val="none" w:sz="0" w:space="0" w:color="auto"/>
                        <w:right w:val="none" w:sz="0" w:space="0" w:color="auto"/>
                      </w:divBdr>
                    </w:div>
                    <w:div w:id="1203395409">
                      <w:marLeft w:val="600"/>
                      <w:marRight w:val="0"/>
                      <w:marTop w:val="0"/>
                      <w:marBottom w:val="0"/>
                      <w:divBdr>
                        <w:top w:val="none" w:sz="0" w:space="0" w:color="auto"/>
                        <w:left w:val="none" w:sz="0" w:space="0" w:color="auto"/>
                        <w:bottom w:val="none" w:sz="0" w:space="0" w:color="auto"/>
                        <w:right w:val="none" w:sz="0" w:space="0" w:color="auto"/>
                      </w:divBdr>
                    </w:div>
                    <w:div w:id="1260219517">
                      <w:marLeft w:val="600"/>
                      <w:marRight w:val="0"/>
                      <w:marTop w:val="0"/>
                      <w:marBottom w:val="0"/>
                      <w:divBdr>
                        <w:top w:val="none" w:sz="0" w:space="0" w:color="auto"/>
                        <w:left w:val="none" w:sz="0" w:space="0" w:color="auto"/>
                        <w:bottom w:val="none" w:sz="0" w:space="0" w:color="auto"/>
                        <w:right w:val="none" w:sz="0" w:space="0" w:color="auto"/>
                      </w:divBdr>
                    </w:div>
                    <w:div w:id="1271468207">
                      <w:marLeft w:val="600"/>
                      <w:marRight w:val="0"/>
                      <w:marTop w:val="0"/>
                      <w:marBottom w:val="0"/>
                      <w:divBdr>
                        <w:top w:val="none" w:sz="0" w:space="0" w:color="auto"/>
                        <w:left w:val="none" w:sz="0" w:space="0" w:color="auto"/>
                        <w:bottom w:val="none" w:sz="0" w:space="0" w:color="auto"/>
                        <w:right w:val="none" w:sz="0" w:space="0" w:color="auto"/>
                      </w:divBdr>
                    </w:div>
                    <w:div w:id="1332760107">
                      <w:marLeft w:val="600"/>
                      <w:marRight w:val="0"/>
                      <w:marTop w:val="0"/>
                      <w:marBottom w:val="0"/>
                      <w:divBdr>
                        <w:top w:val="none" w:sz="0" w:space="0" w:color="auto"/>
                        <w:left w:val="none" w:sz="0" w:space="0" w:color="auto"/>
                        <w:bottom w:val="none" w:sz="0" w:space="0" w:color="auto"/>
                        <w:right w:val="none" w:sz="0" w:space="0" w:color="auto"/>
                      </w:divBdr>
                    </w:div>
                    <w:div w:id="1345596690">
                      <w:marLeft w:val="600"/>
                      <w:marRight w:val="0"/>
                      <w:marTop w:val="0"/>
                      <w:marBottom w:val="0"/>
                      <w:divBdr>
                        <w:top w:val="none" w:sz="0" w:space="0" w:color="auto"/>
                        <w:left w:val="none" w:sz="0" w:space="0" w:color="auto"/>
                        <w:bottom w:val="none" w:sz="0" w:space="0" w:color="auto"/>
                        <w:right w:val="none" w:sz="0" w:space="0" w:color="auto"/>
                      </w:divBdr>
                    </w:div>
                    <w:div w:id="1467091349">
                      <w:marLeft w:val="600"/>
                      <w:marRight w:val="0"/>
                      <w:marTop w:val="0"/>
                      <w:marBottom w:val="0"/>
                      <w:divBdr>
                        <w:top w:val="none" w:sz="0" w:space="0" w:color="auto"/>
                        <w:left w:val="none" w:sz="0" w:space="0" w:color="auto"/>
                        <w:bottom w:val="none" w:sz="0" w:space="0" w:color="auto"/>
                        <w:right w:val="none" w:sz="0" w:space="0" w:color="auto"/>
                      </w:divBdr>
                    </w:div>
                    <w:div w:id="1471703353">
                      <w:marLeft w:val="600"/>
                      <w:marRight w:val="0"/>
                      <w:marTop w:val="0"/>
                      <w:marBottom w:val="0"/>
                      <w:divBdr>
                        <w:top w:val="none" w:sz="0" w:space="0" w:color="auto"/>
                        <w:left w:val="none" w:sz="0" w:space="0" w:color="auto"/>
                        <w:bottom w:val="none" w:sz="0" w:space="0" w:color="auto"/>
                        <w:right w:val="none" w:sz="0" w:space="0" w:color="auto"/>
                      </w:divBdr>
                    </w:div>
                    <w:div w:id="1537085971">
                      <w:marLeft w:val="600"/>
                      <w:marRight w:val="0"/>
                      <w:marTop w:val="0"/>
                      <w:marBottom w:val="0"/>
                      <w:divBdr>
                        <w:top w:val="none" w:sz="0" w:space="0" w:color="auto"/>
                        <w:left w:val="none" w:sz="0" w:space="0" w:color="auto"/>
                        <w:bottom w:val="none" w:sz="0" w:space="0" w:color="auto"/>
                        <w:right w:val="none" w:sz="0" w:space="0" w:color="auto"/>
                      </w:divBdr>
                    </w:div>
                    <w:div w:id="1572618804">
                      <w:marLeft w:val="600"/>
                      <w:marRight w:val="0"/>
                      <w:marTop w:val="0"/>
                      <w:marBottom w:val="0"/>
                      <w:divBdr>
                        <w:top w:val="none" w:sz="0" w:space="0" w:color="auto"/>
                        <w:left w:val="none" w:sz="0" w:space="0" w:color="auto"/>
                        <w:bottom w:val="none" w:sz="0" w:space="0" w:color="auto"/>
                        <w:right w:val="none" w:sz="0" w:space="0" w:color="auto"/>
                      </w:divBdr>
                    </w:div>
                    <w:div w:id="1583291508">
                      <w:marLeft w:val="600"/>
                      <w:marRight w:val="0"/>
                      <w:marTop w:val="0"/>
                      <w:marBottom w:val="0"/>
                      <w:divBdr>
                        <w:top w:val="none" w:sz="0" w:space="0" w:color="auto"/>
                        <w:left w:val="none" w:sz="0" w:space="0" w:color="auto"/>
                        <w:bottom w:val="none" w:sz="0" w:space="0" w:color="auto"/>
                        <w:right w:val="none" w:sz="0" w:space="0" w:color="auto"/>
                      </w:divBdr>
                    </w:div>
                    <w:div w:id="1648506916">
                      <w:marLeft w:val="600"/>
                      <w:marRight w:val="0"/>
                      <w:marTop w:val="0"/>
                      <w:marBottom w:val="0"/>
                      <w:divBdr>
                        <w:top w:val="none" w:sz="0" w:space="0" w:color="auto"/>
                        <w:left w:val="none" w:sz="0" w:space="0" w:color="auto"/>
                        <w:bottom w:val="none" w:sz="0" w:space="0" w:color="auto"/>
                        <w:right w:val="none" w:sz="0" w:space="0" w:color="auto"/>
                      </w:divBdr>
                    </w:div>
                    <w:div w:id="1777939476">
                      <w:marLeft w:val="600"/>
                      <w:marRight w:val="0"/>
                      <w:marTop w:val="0"/>
                      <w:marBottom w:val="0"/>
                      <w:divBdr>
                        <w:top w:val="none" w:sz="0" w:space="0" w:color="auto"/>
                        <w:left w:val="none" w:sz="0" w:space="0" w:color="auto"/>
                        <w:bottom w:val="none" w:sz="0" w:space="0" w:color="auto"/>
                        <w:right w:val="none" w:sz="0" w:space="0" w:color="auto"/>
                      </w:divBdr>
                    </w:div>
                    <w:div w:id="1853445969">
                      <w:marLeft w:val="600"/>
                      <w:marRight w:val="0"/>
                      <w:marTop w:val="0"/>
                      <w:marBottom w:val="0"/>
                      <w:divBdr>
                        <w:top w:val="none" w:sz="0" w:space="0" w:color="auto"/>
                        <w:left w:val="none" w:sz="0" w:space="0" w:color="auto"/>
                        <w:bottom w:val="none" w:sz="0" w:space="0" w:color="auto"/>
                        <w:right w:val="none" w:sz="0" w:space="0" w:color="auto"/>
                      </w:divBdr>
                    </w:div>
                    <w:div w:id="1886408781">
                      <w:marLeft w:val="600"/>
                      <w:marRight w:val="0"/>
                      <w:marTop w:val="0"/>
                      <w:marBottom w:val="0"/>
                      <w:divBdr>
                        <w:top w:val="none" w:sz="0" w:space="0" w:color="auto"/>
                        <w:left w:val="none" w:sz="0" w:space="0" w:color="auto"/>
                        <w:bottom w:val="none" w:sz="0" w:space="0" w:color="auto"/>
                        <w:right w:val="none" w:sz="0" w:space="0" w:color="auto"/>
                      </w:divBdr>
                    </w:div>
                    <w:div w:id="1904833683">
                      <w:marLeft w:val="600"/>
                      <w:marRight w:val="0"/>
                      <w:marTop w:val="0"/>
                      <w:marBottom w:val="0"/>
                      <w:divBdr>
                        <w:top w:val="none" w:sz="0" w:space="0" w:color="auto"/>
                        <w:left w:val="none" w:sz="0" w:space="0" w:color="auto"/>
                        <w:bottom w:val="none" w:sz="0" w:space="0" w:color="auto"/>
                        <w:right w:val="none" w:sz="0" w:space="0" w:color="auto"/>
                      </w:divBdr>
                    </w:div>
                    <w:div w:id="1979072342">
                      <w:marLeft w:val="600"/>
                      <w:marRight w:val="0"/>
                      <w:marTop w:val="0"/>
                      <w:marBottom w:val="0"/>
                      <w:divBdr>
                        <w:top w:val="none" w:sz="0" w:space="0" w:color="auto"/>
                        <w:left w:val="none" w:sz="0" w:space="0" w:color="auto"/>
                        <w:bottom w:val="none" w:sz="0" w:space="0" w:color="auto"/>
                        <w:right w:val="none" w:sz="0" w:space="0" w:color="auto"/>
                      </w:divBdr>
                    </w:div>
                    <w:div w:id="2053991447">
                      <w:marLeft w:val="600"/>
                      <w:marRight w:val="0"/>
                      <w:marTop w:val="0"/>
                      <w:marBottom w:val="0"/>
                      <w:divBdr>
                        <w:top w:val="none" w:sz="0" w:space="0" w:color="auto"/>
                        <w:left w:val="none" w:sz="0" w:space="0" w:color="auto"/>
                        <w:bottom w:val="none" w:sz="0" w:space="0" w:color="auto"/>
                        <w:right w:val="none" w:sz="0" w:space="0" w:color="auto"/>
                      </w:divBdr>
                    </w:div>
                    <w:div w:id="2100834374">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45374">
          <w:marLeft w:val="0"/>
          <w:marRight w:val="0"/>
          <w:marTop w:val="0"/>
          <w:marBottom w:val="0"/>
          <w:divBdr>
            <w:top w:val="none" w:sz="0" w:space="0" w:color="auto"/>
            <w:left w:val="none" w:sz="0" w:space="0" w:color="auto"/>
            <w:bottom w:val="none" w:sz="0" w:space="0" w:color="auto"/>
            <w:right w:val="none" w:sz="0" w:space="0" w:color="auto"/>
          </w:divBdr>
        </w:div>
      </w:divsChild>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862942042">
      <w:bodyDiv w:val="1"/>
      <w:marLeft w:val="0"/>
      <w:marRight w:val="0"/>
      <w:marTop w:val="0"/>
      <w:marBottom w:val="0"/>
      <w:divBdr>
        <w:top w:val="none" w:sz="0" w:space="0" w:color="auto"/>
        <w:left w:val="none" w:sz="0" w:space="0" w:color="auto"/>
        <w:bottom w:val="none" w:sz="0" w:space="0" w:color="auto"/>
        <w:right w:val="none" w:sz="0" w:space="0" w:color="auto"/>
      </w:divBdr>
    </w:div>
    <w:div w:id="867184171">
      <w:bodyDiv w:val="1"/>
      <w:marLeft w:val="0"/>
      <w:marRight w:val="0"/>
      <w:marTop w:val="0"/>
      <w:marBottom w:val="0"/>
      <w:divBdr>
        <w:top w:val="none" w:sz="0" w:space="0" w:color="auto"/>
        <w:left w:val="none" w:sz="0" w:space="0" w:color="auto"/>
        <w:bottom w:val="none" w:sz="0" w:space="0" w:color="auto"/>
        <w:right w:val="none" w:sz="0" w:space="0" w:color="auto"/>
      </w:divBdr>
    </w:div>
    <w:div w:id="894049679">
      <w:bodyDiv w:val="1"/>
      <w:marLeft w:val="0"/>
      <w:marRight w:val="0"/>
      <w:marTop w:val="0"/>
      <w:marBottom w:val="0"/>
      <w:divBdr>
        <w:top w:val="none" w:sz="0" w:space="0" w:color="auto"/>
        <w:left w:val="none" w:sz="0" w:space="0" w:color="auto"/>
        <w:bottom w:val="none" w:sz="0" w:space="0" w:color="auto"/>
        <w:right w:val="none" w:sz="0" w:space="0" w:color="auto"/>
      </w:divBdr>
    </w:div>
    <w:div w:id="923951912">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072043813">
      <w:bodyDiv w:val="1"/>
      <w:marLeft w:val="0"/>
      <w:marRight w:val="0"/>
      <w:marTop w:val="0"/>
      <w:marBottom w:val="0"/>
      <w:divBdr>
        <w:top w:val="none" w:sz="0" w:space="0" w:color="auto"/>
        <w:left w:val="none" w:sz="0" w:space="0" w:color="auto"/>
        <w:bottom w:val="none" w:sz="0" w:space="0" w:color="auto"/>
        <w:right w:val="none" w:sz="0" w:space="0" w:color="auto"/>
      </w:divBdr>
    </w:div>
    <w:div w:id="1087776365">
      <w:bodyDiv w:val="1"/>
      <w:marLeft w:val="0"/>
      <w:marRight w:val="0"/>
      <w:marTop w:val="0"/>
      <w:marBottom w:val="0"/>
      <w:divBdr>
        <w:top w:val="none" w:sz="0" w:space="0" w:color="auto"/>
        <w:left w:val="none" w:sz="0" w:space="0" w:color="auto"/>
        <w:bottom w:val="none" w:sz="0" w:space="0" w:color="auto"/>
        <w:right w:val="none" w:sz="0" w:space="0" w:color="auto"/>
      </w:divBdr>
    </w:div>
    <w:div w:id="1110785367">
      <w:bodyDiv w:val="1"/>
      <w:marLeft w:val="0"/>
      <w:marRight w:val="0"/>
      <w:marTop w:val="0"/>
      <w:marBottom w:val="0"/>
      <w:divBdr>
        <w:top w:val="none" w:sz="0" w:space="0" w:color="auto"/>
        <w:left w:val="none" w:sz="0" w:space="0" w:color="auto"/>
        <w:bottom w:val="none" w:sz="0" w:space="0" w:color="auto"/>
        <w:right w:val="none" w:sz="0" w:space="0" w:color="auto"/>
      </w:divBdr>
    </w:div>
    <w:div w:id="1134058249">
      <w:bodyDiv w:val="1"/>
      <w:marLeft w:val="0"/>
      <w:marRight w:val="0"/>
      <w:marTop w:val="0"/>
      <w:marBottom w:val="0"/>
      <w:divBdr>
        <w:top w:val="none" w:sz="0" w:space="0" w:color="auto"/>
        <w:left w:val="none" w:sz="0" w:space="0" w:color="auto"/>
        <w:bottom w:val="none" w:sz="0" w:space="0" w:color="auto"/>
        <w:right w:val="none" w:sz="0" w:space="0" w:color="auto"/>
      </w:divBdr>
    </w:div>
    <w:div w:id="1211071685">
      <w:bodyDiv w:val="1"/>
      <w:marLeft w:val="0"/>
      <w:marRight w:val="0"/>
      <w:marTop w:val="0"/>
      <w:marBottom w:val="0"/>
      <w:divBdr>
        <w:top w:val="none" w:sz="0" w:space="0" w:color="auto"/>
        <w:left w:val="none" w:sz="0" w:space="0" w:color="auto"/>
        <w:bottom w:val="none" w:sz="0" w:space="0" w:color="auto"/>
        <w:right w:val="none" w:sz="0" w:space="0" w:color="auto"/>
      </w:divBdr>
    </w:div>
    <w:div w:id="1239828734">
      <w:bodyDiv w:val="1"/>
      <w:marLeft w:val="0"/>
      <w:marRight w:val="0"/>
      <w:marTop w:val="0"/>
      <w:marBottom w:val="0"/>
      <w:divBdr>
        <w:top w:val="none" w:sz="0" w:space="0" w:color="auto"/>
        <w:left w:val="none" w:sz="0" w:space="0" w:color="auto"/>
        <w:bottom w:val="none" w:sz="0" w:space="0" w:color="auto"/>
        <w:right w:val="none" w:sz="0" w:space="0" w:color="auto"/>
      </w:divBdr>
    </w:div>
    <w:div w:id="1243223809">
      <w:bodyDiv w:val="1"/>
      <w:marLeft w:val="0"/>
      <w:marRight w:val="0"/>
      <w:marTop w:val="0"/>
      <w:marBottom w:val="0"/>
      <w:divBdr>
        <w:top w:val="none" w:sz="0" w:space="0" w:color="auto"/>
        <w:left w:val="none" w:sz="0" w:space="0" w:color="auto"/>
        <w:bottom w:val="none" w:sz="0" w:space="0" w:color="auto"/>
        <w:right w:val="none" w:sz="0" w:space="0" w:color="auto"/>
      </w:divBdr>
    </w:div>
    <w:div w:id="1439834414">
      <w:bodyDiv w:val="1"/>
      <w:marLeft w:val="0"/>
      <w:marRight w:val="0"/>
      <w:marTop w:val="0"/>
      <w:marBottom w:val="0"/>
      <w:divBdr>
        <w:top w:val="none" w:sz="0" w:space="0" w:color="auto"/>
        <w:left w:val="none" w:sz="0" w:space="0" w:color="auto"/>
        <w:bottom w:val="none" w:sz="0" w:space="0" w:color="auto"/>
        <w:right w:val="none" w:sz="0" w:space="0" w:color="auto"/>
      </w:divBdr>
    </w:div>
    <w:div w:id="1509639428">
      <w:bodyDiv w:val="1"/>
      <w:marLeft w:val="0"/>
      <w:marRight w:val="0"/>
      <w:marTop w:val="0"/>
      <w:marBottom w:val="0"/>
      <w:divBdr>
        <w:top w:val="none" w:sz="0" w:space="0" w:color="auto"/>
        <w:left w:val="none" w:sz="0" w:space="0" w:color="auto"/>
        <w:bottom w:val="none" w:sz="0" w:space="0" w:color="auto"/>
        <w:right w:val="none" w:sz="0" w:space="0" w:color="auto"/>
      </w:divBdr>
      <w:divsChild>
        <w:div w:id="1247768629">
          <w:marLeft w:val="0"/>
          <w:marRight w:val="0"/>
          <w:marTop w:val="0"/>
          <w:marBottom w:val="0"/>
          <w:divBdr>
            <w:top w:val="none" w:sz="0" w:space="0" w:color="auto"/>
            <w:left w:val="none" w:sz="0" w:space="0" w:color="auto"/>
            <w:bottom w:val="none" w:sz="0" w:space="0" w:color="auto"/>
            <w:right w:val="none" w:sz="0" w:space="0" w:color="auto"/>
          </w:divBdr>
          <w:divsChild>
            <w:div w:id="1674868147">
              <w:marLeft w:val="0"/>
              <w:marRight w:val="0"/>
              <w:marTop w:val="0"/>
              <w:marBottom w:val="0"/>
              <w:divBdr>
                <w:top w:val="none" w:sz="0" w:space="0" w:color="auto"/>
                <w:left w:val="none" w:sz="0" w:space="0" w:color="auto"/>
                <w:bottom w:val="none" w:sz="0" w:space="0" w:color="auto"/>
                <w:right w:val="none" w:sz="0" w:space="0" w:color="auto"/>
              </w:divBdr>
            </w:div>
            <w:div w:id="1825393746">
              <w:marLeft w:val="0"/>
              <w:marRight w:val="0"/>
              <w:marTop w:val="0"/>
              <w:marBottom w:val="0"/>
              <w:divBdr>
                <w:top w:val="none" w:sz="0" w:space="0" w:color="auto"/>
                <w:left w:val="none" w:sz="0" w:space="0" w:color="auto"/>
                <w:bottom w:val="none" w:sz="0" w:space="0" w:color="auto"/>
                <w:right w:val="none" w:sz="0" w:space="0" w:color="auto"/>
              </w:divBdr>
            </w:div>
            <w:div w:id="260645311">
              <w:marLeft w:val="0"/>
              <w:marRight w:val="0"/>
              <w:marTop w:val="0"/>
              <w:marBottom w:val="0"/>
              <w:divBdr>
                <w:top w:val="none" w:sz="0" w:space="0" w:color="auto"/>
                <w:left w:val="none" w:sz="0" w:space="0" w:color="auto"/>
                <w:bottom w:val="none" w:sz="0" w:space="0" w:color="auto"/>
                <w:right w:val="none" w:sz="0" w:space="0" w:color="auto"/>
              </w:divBdr>
            </w:div>
            <w:div w:id="1014959550">
              <w:marLeft w:val="0"/>
              <w:marRight w:val="0"/>
              <w:marTop w:val="0"/>
              <w:marBottom w:val="0"/>
              <w:divBdr>
                <w:top w:val="none" w:sz="0" w:space="0" w:color="auto"/>
                <w:left w:val="none" w:sz="0" w:space="0" w:color="auto"/>
                <w:bottom w:val="none" w:sz="0" w:space="0" w:color="auto"/>
                <w:right w:val="none" w:sz="0" w:space="0" w:color="auto"/>
              </w:divBdr>
            </w:div>
            <w:div w:id="13408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6679">
      <w:bodyDiv w:val="1"/>
      <w:marLeft w:val="0"/>
      <w:marRight w:val="0"/>
      <w:marTop w:val="0"/>
      <w:marBottom w:val="0"/>
      <w:divBdr>
        <w:top w:val="none" w:sz="0" w:space="0" w:color="auto"/>
        <w:left w:val="none" w:sz="0" w:space="0" w:color="auto"/>
        <w:bottom w:val="none" w:sz="0" w:space="0" w:color="auto"/>
        <w:right w:val="none" w:sz="0" w:space="0" w:color="auto"/>
      </w:divBdr>
    </w:div>
    <w:div w:id="1519007519">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570920949">
      <w:bodyDiv w:val="1"/>
      <w:marLeft w:val="0"/>
      <w:marRight w:val="0"/>
      <w:marTop w:val="0"/>
      <w:marBottom w:val="0"/>
      <w:divBdr>
        <w:top w:val="none" w:sz="0" w:space="0" w:color="auto"/>
        <w:left w:val="none" w:sz="0" w:space="0" w:color="auto"/>
        <w:bottom w:val="none" w:sz="0" w:space="0" w:color="auto"/>
        <w:right w:val="none" w:sz="0" w:space="0" w:color="auto"/>
      </w:divBdr>
    </w:div>
    <w:div w:id="1719625510">
      <w:bodyDiv w:val="1"/>
      <w:marLeft w:val="0"/>
      <w:marRight w:val="0"/>
      <w:marTop w:val="0"/>
      <w:marBottom w:val="0"/>
      <w:divBdr>
        <w:top w:val="none" w:sz="0" w:space="0" w:color="auto"/>
        <w:left w:val="none" w:sz="0" w:space="0" w:color="auto"/>
        <w:bottom w:val="none" w:sz="0" w:space="0" w:color="auto"/>
        <w:right w:val="none" w:sz="0" w:space="0" w:color="auto"/>
      </w:divBdr>
      <w:divsChild>
        <w:div w:id="1787121087">
          <w:marLeft w:val="547"/>
          <w:marRight w:val="0"/>
          <w:marTop w:val="0"/>
          <w:marBottom w:val="0"/>
          <w:divBdr>
            <w:top w:val="none" w:sz="0" w:space="0" w:color="auto"/>
            <w:left w:val="none" w:sz="0" w:space="0" w:color="auto"/>
            <w:bottom w:val="none" w:sz="0" w:space="0" w:color="auto"/>
            <w:right w:val="none" w:sz="0" w:space="0" w:color="auto"/>
          </w:divBdr>
        </w:div>
        <w:div w:id="858392676">
          <w:marLeft w:val="547"/>
          <w:marRight w:val="0"/>
          <w:marTop w:val="0"/>
          <w:marBottom w:val="0"/>
          <w:divBdr>
            <w:top w:val="none" w:sz="0" w:space="0" w:color="auto"/>
            <w:left w:val="none" w:sz="0" w:space="0" w:color="auto"/>
            <w:bottom w:val="none" w:sz="0" w:space="0" w:color="auto"/>
            <w:right w:val="none" w:sz="0" w:space="0" w:color="auto"/>
          </w:divBdr>
        </w:div>
      </w:divsChild>
    </w:div>
    <w:div w:id="1721174006">
      <w:bodyDiv w:val="1"/>
      <w:marLeft w:val="0"/>
      <w:marRight w:val="0"/>
      <w:marTop w:val="0"/>
      <w:marBottom w:val="0"/>
      <w:divBdr>
        <w:top w:val="none" w:sz="0" w:space="0" w:color="auto"/>
        <w:left w:val="none" w:sz="0" w:space="0" w:color="auto"/>
        <w:bottom w:val="none" w:sz="0" w:space="0" w:color="auto"/>
        <w:right w:val="none" w:sz="0" w:space="0" w:color="auto"/>
      </w:divBdr>
      <w:divsChild>
        <w:div w:id="1935086525">
          <w:marLeft w:val="0"/>
          <w:marRight w:val="0"/>
          <w:marTop w:val="0"/>
          <w:marBottom w:val="0"/>
          <w:divBdr>
            <w:top w:val="none" w:sz="0" w:space="0" w:color="auto"/>
            <w:left w:val="none" w:sz="0" w:space="0" w:color="auto"/>
            <w:bottom w:val="none" w:sz="0" w:space="0" w:color="auto"/>
            <w:right w:val="none" w:sz="0" w:space="0" w:color="auto"/>
          </w:divBdr>
        </w:div>
      </w:divsChild>
    </w:div>
    <w:div w:id="1800417393">
      <w:bodyDiv w:val="1"/>
      <w:marLeft w:val="0"/>
      <w:marRight w:val="0"/>
      <w:marTop w:val="0"/>
      <w:marBottom w:val="0"/>
      <w:divBdr>
        <w:top w:val="none" w:sz="0" w:space="0" w:color="auto"/>
        <w:left w:val="none" w:sz="0" w:space="0" w:color="auto"/>
        <w:bottom w:val="none" w:sz="0" w:space="0" w:color="auto"/>
        <w:right w:val="none" w:sz="0" w:space="0" w:color="auto"/>
      </w:divBdr>
    </w:div>
    <w:div w:id="1827088648">
      <w:bodyDiv w:val="1"/>
      <w:marLeft w:val="0"/>
      <w:marRight w:val="0"/>
      <w:marTop w:val="0"/>
      <w:marBottom w:val="0"/>
      <w:divBdr>
        <w:top w:val="none" w:sz="0" w:space="0" w:color="auto"/>
        <w:left w:val="none" w:sz="0" w:space="0" w:color="auto"/>
        <w:bottom w:val="none" w:sz="0" w:space="0" w:color="auto"/>
        <w:right w:val="none" w:sz="0" w:space="0" w:color="auto"/>
      </w:divBdr>
    </w:div>
    <w:div w:id="1891571130">
      <w:bodyDiv w:val="1"/>
      <w:marLeft w:val="0"/>
      <w:marRight w:val="0"/>
      <w:marTop w:val="0"/>
      <w:marBottom w:val="0"/>
      <w:divBdr>
        <w:top w:val="none" w:sz="0" w:space="0" w:color="auto"/>
        <w:left w:val="none" w:sz="0" w:space="0" w:color="auto"/>
        <w:bottom w:val="none" w:sz="0" w:space="0" w:color="auto"/>
        <w:right w:val="none" w:sz="0" w:space="0" w:color="auto"/>
      </w:divBdr>
    </w:div>
    <w:div w:id="1897887827">
      <w:bodyDiv w:val="1"/>
      <w:marLeft w:val="0"/>
      <w:marRight w:val="0"/>
      <w:marTop w:val="0"/>
      <w:marBottom w:val="0"/>
      <w:divBdr>
        <w:top w:val="none" w:sz="0" w:space="0" w:color="auto"/>
        <w:left w:val="none" w:sz="0" w:space="0" w:color="auto"/>
        <w:bottom w:val="none" w:sz="0" w:space="0" w:color="auto"/>
        <w:right w:val="none" w:sz="0" w:space="0" w:color="auto"/>
      </w:divBdr>
    </w:div>
    <w:div w:id="1945914090">
      <w:bodyDiv w:val="1"/>
      <w:marLeft w:val="0"/>
      <w:marRight w:val="0"/>
      <w:marTop w:val="0"/>
      <w:marBottom w:val="0"/>
      <w:divBdr>
        <w:top w:val="none" w:sz="0" w:space="0" w:color="auto"/>
        <w:left w:val="none" w:sz="0" w:space="0" w:color="auto"/>
        <w:bottom w:val="none" w:sz="0" w:space="0" w:color="auto"/>
        <w:right w:val="none" w:sz="0" w:space="0" w:color="auto"/>
      </w:divBdr>
    </w:div>
    <w:div w:id="199027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Banded%20design%20(blank).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2.xml><?xml version="1.0" encoding="utf-8"?>
<ds:datastoreItem xmlns:ds="http://schemas.openxmlformats.org/officeDocument/2006/customXml" ds:itemID="{10079F9E-EDEA-4250-82CF-579426D4C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Banded design (blank).dotx</Template>
  <TotalTime>486</TotalTime>
  <Pages>5</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4kh</cp:lastModifiedBy>
  <cp:revision>289</cp:revision>
  <dcterms:created xsi:type="dcterms:W3CDTF">2023-06-19T02:36:00Z</dcterms:created>
  <dcterms:modified xsi:type="dcterms:W3CDTF">2026-03-07T04:35:00Z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TC037499679991</vt:lpwstr>
  </property>
</Properties>
</file>